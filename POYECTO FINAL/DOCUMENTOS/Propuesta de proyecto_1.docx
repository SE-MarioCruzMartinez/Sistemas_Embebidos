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62F8D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  <w:bookmarkStart w:id="0" w:name="_Hlk18345947"/>
      <w:bookmarkEnd w:id="0"/>
      <w:r w:rsidRPr="00CE23E1">
        <w:rPr>
          <w:rFonts w:eastAsiaTheme="minorHAnsi" w:cstheme="minorBidi"/>
          <w:noProof/>
          <w:color w:val="auto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1C8B3D43" wp14:editId="3470E896">
                <wp:simplePos x="0" y="0"/>
                <wp:positionH relativeFrom="page">
                  <wp:align>center</wp:align>
                </wp:positionH>
                <wp:positionV relativeFrom="paragraph">
                  <wp:posOffset>-779145</wp:posOffset>
                </wp:positionV>
                <wp:extent cx="6828155" cy="8963025"/>
                <wp:effectExtent l="0" t="0" r="0" b="9525"/>
                <wp:wrapNone/>
                <wp:docPr id="11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8155" cy="8963025"/>
                          <a:chOff x="0" y="0"/>
                          <a:chExt cx="6828155" cy="8963025"/>
                        </a:xfrm>
                      </wpg:grpSpPr>
                      <pic:pic xmlns:pic="http://schemas.openxmlformats.org/drawingml/2006/picture">
                        <pic:nvPicPr>
                          <pic:cNvPr id="1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8155" cy="8963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" name="Cuadro de texto 4"/>
                        <wps:cNvSpPr txBox="1"/>
                        <wps:spPr>
                          <a:xfrm>
                            <a:off x="57150" y="2085975"/>
                            <a:ext cx="6581775" cy="6391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B91892" w14:textId="77777777" w:rsidR="0072255E" w:rsidRPr="00BB5ED7" w:rsidRDefault="0072255E" w:rsidP="00CE23E1">
                              <w:pPr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 w:rsidRPr="00BB5ED7"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PROGRAMA EDUCATIVO</w:t>
                              </w:r>
                            </w:p>
                            <w:p w14:paraId="3EF05762" w14:textId="77777777" w:rsidR="0072255E" w:rsidRPr="00BB5ED7" w:rsidRDefault="0072255E" w:rsidP="00EF3302">
                              <w:pPr>
                                <w:pStyle w:val="TituloInstitucin"/>
                              </w:pPr>
                              <w:r w:rsidRPr="00BB5ED7">
                                <w:t>ING. EN INSTRUMENTACIÓN ELECTRÓNICA</w:t>
                              </w:r>
                            </w:p>
                            <w:p w14:paraId="255519E1" w14:textId="77777777" w:rsidR="0072255E" w:rsidRPr="00BB5ED7" w:rsidRDefault="0072255E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 w:rsidRPr="00BB5ED7"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EXPERIENCIA EDUCATIVA</w:t>
                              </w:r>
                            </w:p>
                            <w:p w14:paraId="4CCE86F5" w14:textId="77777777" w:rsidR="0072255E" w:rsidRPr="0067182D" w:rsidRDefault="00C028F1" w:rsidP="00DE4277">
                              <w:pPr>
                                <w:pStyle w:val="TituloInstitucin"/>
                              </w:pPr>
                              <w:r>
                                <w:t xml:space="preserve">TOPICOS AVANZADOS DE INE I – </w:t>
                              </w:r>
                              <w:r w:rsidR="00C70585">
                                <w:t>SISTEMAS EMBEBIDOS</w:t>
                              </w:r>
                            </w:p>
                            <w:p w14:paraId="2A1C4404" w14:textId="77777777" w:rsidR="0072255E" w:rsidRPr="00BB5ED7" w:rsidRDefault="0072255E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 w:rsidRPr="00BB5ED7"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DOCENTE</w:t>
                              </w:r>
                            </w:p>
                            <w:p w14:paraId="196A0D38" w14:textId="77777777" w:rsidR="000F0296" w:rsidRDefault="000F0296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0F0296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Sergio Francisco Hernández Machuca</w:t>
                              </w:r>
                            </w:p>
                            <w:p w14:paraId="1489E6ED" w14:textId="77777777" w:rsidR="0072255E" w:rsidRDefault="00C70585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PROYECTO FINAL</w:t>
                              </w:r>
                            </w:p>
                            <w:p w14:paraId="096CD3D0" w14:textId="77777777" w:rsidR="00C43FBB" w:rsidRPr="00EF3302" w:rsidRDefault="00C70585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bCs/>
                                  <w:color w:val="538135" w:themeColor="accent6" w:themeShade="BF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33"/>
                                </w:rPr>
                                <w:t>Deshidratador</w:t>
                              </w:r>
                            </w:p>
                            <w:p w14:paraId="2F069181" w14:textId="77777777" w:rsidR="0072255E" w:rsidRPr="00BB5ED7" w:rsidRDefault="00B20E1E" w:rsidP="007060B4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INTEGRANTES</w:t>
                              </w:r>
                            </w:p>
                            <w:p w14:paraId="2A08CB85" w14:textId="77777777" w:rsidR="000F0296" w:rsidRPr="000F0296" w:rsidRDefault="000F0296" w:rsidP="000F0296">
                              <w:pPr>
                                <w:spacing w:line="256" w:lineRule="auto"/>
                                <w:ind w:left="360" w:firstLine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0F0296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Mario Cruz Martínez</w:t>
                              </w:r>
                            </w:p>
                            <w:p w14:paraId="2E747600" w14:textId="77777777" w:rsidR="000F0296" w:rsidRPr="000F0296" w:rsidRDefault="000F0296" w:rsidP="000F0296">
                              <w:pPr>
                                <w:spacing w:line="256" w:lineRule="auto"/>
                                <w:ind w:left="360" w:firstLine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0F0296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Osiel de Jesus López López</w:t>
                              </w:r>
                            </w:p>
                            <w:p w14:paraId="44DF98D2" w14:textId="77777777" w:rsidR="000F0296" w:rsidRPr="000F0296" w:rsidRDefault="000F0296" w:rsidP="000F0296">
                              <w:pPr>
                                <w:spacing w:line="256" w:lineRule="auto"/>
                                <w:ind w:left="360" w:firstLine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0F0296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Wendy Landa Rodríguez</w:t>
                              </w:r>
                            </w:p>
                            <w:p w14:paraId="50F67A51" w14:textId="77777777" w:rsidR="00C43FBB" w:rsidRDefault="00C43FBB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szCs w:val="24"/>
                                </w:rPr>
                              </w:pPr>
                            </w:p>
                            <w:p w14:paraId="1ABF60F3" w14:textId="38EA6435" w:rsidR="0072255E" w:rsidRPr="007114FC" w:rsidRDefault="0072255E" w:rsidP="00CE23E1">
                              <w:pPr>
                                <w:spacing w:line="256" w:lineRule="auto"/>
                                <w:jc w:val="right"/>
                                <w:rPr>
                                  <w:rFonts w:eastAsia="Calibri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szCs w:val="24"/>
                                </w:rPr>
                                <w:t xml:space="preserve">FECHA: XALAPA, VER. A </w:t>
                              </w:r>
                              <w:r w:rsidR="00C43FBB">
                                <w:rPr>
                                  <w:rFonts w:eastAsia="Calibri" w:cs="Times New Roman"/>
                                  <w:szCs w:val="24"/>
                                </w:rPr>
                                <w:t>_</w:t>
                              </w:r>
                              <w:r w:rsidR="00A81256">
                                <w:rPr>
                                  <w:rFonts w:eastAsia="Calibri" w:cs="Times New Roman"/>
                                  <w:szCs w:val="24"/>
                                </w:rPr>
                                <w:t>17</w:t>
                              </w:r>
                              <w:r w:rsidR="00C43FBB">
                                <w:rPr>
                                  <w:rFonts w:eastAsia="Calibri" w:cs="Times New Roman"/>
                                  <w:szCs w:val="24"/>
                                </w:rPr>
                                <w:t>_</w:t>
                              </w:r>
                              <w:r>
                                <w:rPr>
                                  <w:rFonts w:eastAsia="Calibri" w:cs="Times New Roman"/>
                                  <w:szCs w:val="24"/>
                                </w:rPr>
                                <w:t xml:space="preserve"> DE</w:t>
                              </w:r>
                              <w:r w:rsidR="00C43FBB">
                                <w:rPr>
                                  <w:rFonts w:eastAsia="Calibri" w:cs="Times New Roman"/>
                                  <w:szCs w:val="24"/>
                                </w:rPr>
                                <w:t xml:space="preserve"> _</w:t>
                              </w:r>
                              <w:r w:rsidR="00A81256">
                                <w:rPr>
                                  <w:rFonts w:eastAsia="Calibri" w:cs="Times New Roman"/>
                                  <w:szCs w:val="24"/>
                                </w:rPr>
                                <w:t>DICIEMBRE</w:t>
                              </w:r>
                              <w:r w:rsidR="00C43FBB">
                                <w:rPr>
                                  <w:rFonts w:eastAsia="Calibri" w:cs="Times New Roman"/>
                                  <w:szCs w:val="24"/>
                                </w:rPr>
                                <w:t>_</w:t>
                              </w:r>
                              <w:r w:rsidR="00BB5ED7">
                                <w:rPr>
                                  <w:rFonts w:eastAsia="Calibri" w:cs="Times New Roman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 w:cs="Times New Roman"/>
                                  <w:szCs w:val="24"/>
                                </w:rPr>
                                <w:t>DEL 20</w:t>
                              </w:r>
                              <w:r w:rsidR="00C43FBB">
                                <w:rPr>
                                  <w:rFonts w:eastAsia="Calibri" w:cs="Times New Roman"/>
                                  <w:szCs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8B3D43" id="Grupo 5" o:spid="_x0000_s1026" style="position:absolute;left:0;text-align:left;margin-left:0;margin-top:-61.35pt;width:537.65pt;height:705.75pt;z-index:251642880;mso-position-horizontal:center;mso-position-horizontal-relative:page" coordsize="68281,8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68281;height:89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8" type="#_x0000_t202" style="position:absolute;left:571;top:20859;width:65818;height:63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" fillcolor="window" strokeweight=".5pt">
                  <v:textbox>
                    <w:txbxContent>
                      <w:p w14:paraId="13B91892" w14:textId="77777777" w:rsidR="0072255E" w:rsidRPr="00BB5ED7" w:rsidRDefault="0072255E" w:rsidP="00CE23E1">
                        <w:pPr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 w:rsidRPr="00BB5ED7"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PROGRAMA EDUCATIVO</w:t>
                        </w:r>
                      </w:p>
                      <w:p w14:paraId="3EF05762" w14:textId="77777777" w:rsidR="0072255E" w:rsidRPr="00BB5ED7" w:rsidRDefault="0072255E" w:rsidP="00EF3302">
                        <w:pPr>
                          <w:pStyle w:val="TituloInstitucin"/>
                        </w:pPr>
                        <w:r w:rsidRPr="00BB5ED7">
                          <w:t>ING. EN INSTRUMENTACIÓN ELECTRÓNICA</w:t>
                        </w:r>
                      </w:p>
                      <w:p w14:paraId="255519E1" w14:textId="77777777" w:rsidR="0072255E" w:rsidRPr="00BB5ED7" w:rsidRDefault="0072255E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 w:rsidRPr="00BB5ED7"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EXPERIENCIA EDUCATIVA</w:t>
                        </w:r>
                      </w:p>
                      <w:p w14:paraId="4CCE86F5" w14:textId="77777777" w:rsidR="0072255E" w:rsidRPr="0067182D" w:rsidRDefault="00C028F1" w:rsidP="00DE4277">
                        <w:pPr>
                          <w:pStyle w:val="TituloInstitucin"/>
                        </w:pPr>
                        <w:r>
                          <w:t xml:space="preserve">TOPICOS AVANZADOS DE INE I – </w:t>
                        </w:r>
                        <w:r w:rsidR="00C70585">
                          <w:t>SISTEMAS EMBEBIDOS</w:t>
                        </w:r>
                      </w:p>
                      <w:p w14:paraId="2A1C4404" w14:textId="77777777" w:rsidR="0072255E" w:rsidRPr="00BB5ED7" w:rsidRDefault="0072255E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 w:rsidRPr="00BB5ED7"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DOCENTE</w:t>
                        </w:r>
                      </w:p>
                      <w:p w14:paraId="196A0D38" w14:textId="77777777" w:rsidR="000F0296" w:rsidRDefault="000F0296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</w:pPr>
                        <w:r w:rsidRPr="000F0296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Sergio Francisco Hernández Machuca</w:t>
                        </w:r>
                      </w:p>
                      <w:p w14:paraId="1489E6ED" w14:textId="77777777" w:rsidR="0072255E" w:rsidRDefault="00C70585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PROYECTO FINAL</w:t>
                        </w:r>
                      </w:p>
                      <w:p w14:paraId="096CD3D0" w14:textId="77777777" w:rsidR="00C43FBB" w:rsidRPr="00EF3302" w:rsidRDefault="00C70585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bCs/>
                            <w:color w:val="538135" w:themeColor="accent6" w:themeShade="BF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33"/>
                          </w:rPr>
                          <w:t>Deshidratador</w:t>
                        </w:r>
                      </w:p>
                      <w:p w14:paraId="2F069181" w14:textId="77777777" w:rsidR="0072255E" w:rsidRPr="00BB5ED7" w:rsidRDefault="00B20E1E" w:rsidP="007060B4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INTEGRANTES</w:t>
                        </w:r>
                      </w:p>
                      <w:p w14:paraId="2A08CB85" w14:textId="77777777" w:rsidR="000F0296" w:rsidRPr="000F0296" w:rsidRDefault="000F0296" w:rsidP="000F0296">
                        <w:pPr>
                          <w:spacing w:line="256" w:lineRule="auto"/>
                          <w:ind w:left="360" w:firstLine="0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</w:pPr>
                        <w:r w:rsidRPr="000F0296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Mario Cruz Martínez</w:t>
                        </w:r>
                      </w:p>
                      <w:p w14:paraId="2E747600" w14:textId="77777777" w:rsidR="000F0296" w:rsidRPr="000F0296" w:rsidRDefault="000F0296" w:rsidP="000F0296">
                        <w:pPr>
                          <w:spacing w:line="256" w:lineRule="auto"/>
                          <w:ind w:left="360" w:firstLine="0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</w:pPr>
                        <w:r w:rsidRPr="000F0296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Osiel de Jesus López López</w:t>
                        </w:r>
                      </w:p>
                      <w:p w14:paraId="44DF98D2" w14:textId="77777777" w:rsidR="000F0296" w:rsidRPr="000F0296" w:rsidRDefault="000F0296" w:rsidP="000F0296">
                        <w:pPr>
                          <w:spacing w:line="256" w:lineRule="auto"/>
                          <w:ind w:left="360" w:firstLine="0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</w:pPr>
                        <w:r w:rsidRPr="000F0296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Wendy Landa Rodríguez</w:t>
                        </w:r>
                      </w:p>
                      <w:p w14:paraId="50F67A51" w14:textId="77777777" w:rsidR="00C43FBB" w:rsidRDefault="00C43FBB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szCs w:val="24"/>
                          </w:rPr>
                        </w:pPr>
                      </w:p>
                      <w:p w14:paraId="1ABF60F3" w14:textId="38EA6435" w:rsidR="0072255E" w:rsidRPr="007114FC" w:rsidRDefault="0072255E" w:rsidP="00CE23E1">
                        <w:pPr>
                          <w:spacing w:line="256" w:lineRule="auto"/>
                          <w:jc w:val="right"/>
                          <w:rPr>
                            <w:rFonts w:eastAsia="Calibri" w:cs="Times New Roman"/>
                            <w:szCs w:val="24"/>
                          </w:rPr>
                        </w:pPr>
                        <w:r>
                          <w:rPr>
                            <w:rFonts w:eastAsia="Calibri" w:cs="Times New Roman"/>
                            <w:szCs w:val="24"/>
                          </w:rPr>
                          <w:t xml:space="preserve">FECHA: XALAPA, VER. A </w:t>
                        </w:r>
                        <w:r w:rsidR="00C43FBB">
                          <w:rPr>
                            <w:rFonts w:eastAsia="Calibri" w:cs="Times New Roman"/>
                            <w:szCs w:val="24"/>
                          </w:rPr>
                          <w:t>_</w:t>
                        </w:r>
                        <w:r w:rsidR="00A81256">
                          <w:rPr>
                            <w:rFonts w:eastAsia="Calibri" w:cs="Times New Roman"/>
                            <w:szCs w:val="24"/>
                          </w:rPr>
                          <w:t>17</w:t>
                        </w:r>
                        <w:r w:rsidR="00C43FBB">
                          <w:rPr>
                            <w:rFonts w:eastAsia="Calibri" w:cs="Times New Roman"/>
                            <w:szCs w:val="24"/>
                          </w:rPr>
                          <w:t>_</w:t>
                        </w:r>
                        <w:r>
                          <w:rPr>
                            <w:rFonts w:eastAsia="Calibri" w:cs="Times New Roman"/>
                            <w:szCs w:val="24"/>
                          </w:rPr>
                          <w:t xml:space="preserve"> DE</w:t>
                        </w:r>
                        <w:r w:rsidR="00C43FBB">
                          <w:rPr>
                            <w:rFonts w:eastAsia="Calibri" w:cs="Times New Roman"/>
                            <w:szCs w:val="24"/>
                          </w:rPr>
                          <w:t xml:space="preserve"> _</w:t>
                        </w:r>
                        <w:r w:rsidR="00A81256">
                          <w:rPr>
                            <w:rFonts w:eastAsia="Calibri" w:cs="Times New Roman"/>
                            <w:szCs w:val="24"/>
                          </w:rPr>
                          <w:t>DICIEMBRE</w:t>
                        </w:r>
                        <w:r w:rsidR="00C43FBB">
                          <w:rPr>
                            <w:rFonts w:eastAsia="Calibri" w:cs="Times New Roman"/>
                            <w:szCs w:val="24"/>
                          </w:rPr>
                          <w:t>_</w:t>
                        </w:r>
                        <w:r w:rsidR="00BB5ED7">
                          <w:rPr>
                            <w:rFonts w:eastAsia="Calibri" w:cs="Times New Roman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eastAsia="Calibri" w:cs="Times New Roman"/>
                            <w:szCs w:val="24"/>
                          </w:rPr>
                          <w:t>DEL 20</w:t>
                        </w:r>
                        <w:r w:rsidR="00C43FBB">
                          <w:rPr>
                            <w:rFonts w:eastAsia="Calibri" w:cs="Times New Roman"/>
                            <w:szCs w:val="24"/>
                          </w:rPr>
                          <w:t>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8007A">
        <w:rPr>
          <w:rFonts w:eastAsia="Calibri" w:cs="Times New Roman"/>
          <w:b/>
          <w:color w:val="538135"/>
          <w:szCs w:val="24"/>
        </w:rPr>
        <w:t>‘</w:t>
      </w:r>
      <w:r w:rsidR="004170CD">
        <w:rPr>
          <w:rFonts w:eastAsia="Calibri" w:cs="Times New Roman"/>
          <w:b/>
          <w:color w:val="538135"/>
          <w:szCs w:val="24"/>
        </w:rPr>
        <w:t xml:space="preserve">      </w:t>
      </w:r>
    </w:p>
    <w:p w14:paraId="074AEC0C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604E4832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36349D14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1B7AC5DC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5005483C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75B1124A" w14:textId="77777777" w:rsidR="00CE23E1" w:rsidRPr="00CE23E1" w:rsidRDefault="00CE23E1" w:rsidP="00B20E1E">
      <w:pPr>
        <w:spacing w:after="160"/>
        <w:ind w:left="0" w:firstLine="0"/>
        <w:rPr>
          <w:rFonts w:eastAsiaTheme="minorHAnsi" w:cstheme="minorBidi"/>
          <w:color w:val="auto"/>
          <w:lang w:eastAsia="en-US"/>
        </w:rPr>
      </w:pPr>
    </w:p>
    <w:p w14:paraId="2517A1B0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16A299B5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76EF7424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5B477C8B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6081B6E3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6B520CDC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45C4516D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1774A608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711235CE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62A702D0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3C23E3D1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47E7A53D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1CBAE69C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492DB328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793EE01E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7C28CFE3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44BC345F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0331F290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2E332DD2" w14:textId="77777777"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14:paraId="7C718AE8" w14:textId="77777777" w:rsidR="00CE23E1" w:rsidRDefault="00CE23E1" w:rsidP="00C43FBB">
      <w:pPr>
        <w:spacing w:after="160" w:line="259" w:lineRule="auto"/>
        <w:ind w:left="0" w:firstLine="0"/>
        <w:jc w:val="left"/>
      </w:pPr>
      <w:r>
        <w:br w:type="page"/>
      </w:r>
    </w:p>
    <w:p w14:paraId="5514561F" w14:textId="6090DCE1" w:rsidR="0009320C" w:rsidRDefault="00214C37" w:rsidP="0009320C">
      <w:pPr>
        <w:pStyle w:val="Ttulo1"/>
        <w:ind w:left="0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0768A64" wp14:editId="6A9784F4">
                <wp:simplePos x="0" y="0"/>
                <wp:positionH relativeFrom="column">
                  <wp:posOffset>4266993</wp:posOffset>
                </wp:positionH>
                <wp:positionV relativeFrom="paragraph">
                  <wp:posOffset>3337</wp:posOffset>
                </wp:positionV>
                <wp:extent cx="2228850" cy="5914390"/>
                <wp:effectExtent l="0" t="0" r="0" b="0"/>
                <wp:wrapSquare wrapText="bothSides"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0" cy="5914390"/>
                          <a:chOff x="0" y="0"/>
                          <a:chExt cx="2228850" cy="591439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15"/>
                          <a:stretch/>
                        </pic:blipFill>
                        <pic:spPr bwMode="auto">
                          <a:xfrm>
                            <a:off x="0" y="0"/>
                            <a:ext cx="2228850" cy="5603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Cuadro de texto 3"/>
                        <wps:cNvSpPr txBox="1"/>
                        <wps:spPr>
                          <a:xfrm>
                            <a:off x="0" y="5655945"/>
                            <a:ext cx="222885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711134" w14:textId="6A166838" w:rsidR="00214C37" w:rsidRPr="002F433C" w:rsidRDefault="00214C37" w:rsidP="00214C37">
                              <w:pPr>
                                <w:pStyle w:val="Descripcin"/>
                                <w:rPr>
                                  <w:noProof/>
                                  <w:szCs w:val="24"/>
                                </w:rPr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Modelo deshidratador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768A64" id="Grupo 4" o:spid="_x0000_s1029" style="position:absolute;left:0;text-align:left;margin-left:336pt;margin-top:.25pt;width:175.5pt;height:465.7pt;z-index:251660288" coordsize="22288,5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">
                <v:shape id="Imagen 1" o:spid="_x0000_s1030" type="#_x0000_t75" style="position:absolute;width:22288;height:56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">
                  <v:imagedata r:id="rId14" o:title="" croptop="2697f"/>
                </v:shape>
                <v:shape id="Cuadro de texto 3" o:spid="_x0000_s1031" type="#_x0000_t202" style="position:absolute;top:56559;width:2228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27711134" w14:textId="6A166838" w:rsidR="00214C37" w:rsidRPr="002F433C" w:rsidRDefault="00214C37" w:rsidP="00214C37">
                        <w:pPr>
                          <w:pStyle w:val="Descripcin"/>
                          <w:rPr>
                            <w:noProof/>
                            <w:szCs w:val="24"/>
                          </w:rPr>
                        </w:pPr>
                        <w:r>
                          <w:t xml:space="preserve">Ilustración </w:t>
                        </w:r>
                        <w:fldSimple w:instr=" SEQ Ilustración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Modelo deshidratador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9320C" w:rsidRPr="0009320C">
        <w:t>Problema o problemática</w:t>
      </w:r>
    </w:p>
    <w:p w14:paraId="6DE17F1C" w14:textId="3D6899C8" w:rsidR="0009320C" w:rsidRDefault="0009320C" w:rsidP="0009320C">
      <w:r>
        <w:t xml:space="preserve"> Hambre, desperdicio de alimentos y contaminación.</w:t>
      </w:r>
    </w:p>
    <w:p w14:paraId="0A87A8E7" w14:textId="47E6A2F0" w:rsidR="0009320C" w:rsidRDefault="0009320C" w:rsidP="0009320C">
      <w:pPr>
        <w:pStyle w:val="Ttulo1"/>
      </w:pPr>
      <w:r>
        <w:t>Lo que se requiere</w:t>
      </w:r>
    </w:p>
    <w:p w14:paraId="7ED63FCB" w14:textId="1E8F9966" w:rsidR="0009320C" w:rsidRDefault="0009320C" w:rsidP="0009320C">
      <w:r>
        <w:t xml:space="preserve"> Reducción de la pérdida y el desperdicio de alimentos.</w:t>
      </w:r>
    </w:p>
    <w:p w14:paraId="041AFDE2" w14:textId="2914E7EA" w:rsidR="0009320C" w:rsidRDefault="0009320C" w:rsidP="0009320C">
      <w:pPr>
        <w:pStyle w:val="Ttulo1"/>
      </w:pPr>
      <w:r>
        <w:t>Lo que se desarrolla</w:t>
      </w:r>
    </w:p>
    <w:p w14:paraId="7C5A3ADD" w14:textId="6B6FA336" w:rsidR="0009320C" w:rsidRDefault="0009320C" w:rsidP="0009320C">
      <w:r>
        <w:t xml:space="preserve"> Deshidratador de alimentos.</w:t>
      </w:r>
      <w:r w:rsidR="007E41AD" w:rsidRPr="007E41AD">
        <w:rPr>
          <w:noProof/>
        </w:rPr>
        <w:t xml:space="preserve"> </w:t>
      </w:r>
    </w:p>
    <w:p w14:paraId="37B9608B" w14:textId="77777777" w:rsidR="0009320C" w:rsidRDefault="0009320C" w:rsidP="0009320C">
      <w:pPr>
        <w:pStyle w:val="Ttulo1"/>
      </w:pPr>
      <w:r>
        <w:t>Lo que compromete a entregar</w:t>
      </w:r>
    </w:p>
    <w:p w14:paraId="2C9134AF" w14:textId="4CFD97E7" w:rsidR="0009320C" w:rsidRDefault="0009320C" w:rsidP="0009320C">
      <w:r>
        <w:t xml:space="preserve"> Un dispositivo capas de deshidratar cualquier alimento con un control total del tiempo y temperatura con un menú, un sistema de seguridad para el correcto funcionamiento tal como la detección de cierre de puerta (FreeRTOS) y el envío de datos vía Internet a una plataforma de servicio en la nube.</w:t>
      </w:r>
    </w:p>
    <w:p w14:paraId="599EF5EA" w14:textId="77777777" w:rsidR="0009320C" w:rsidRDefault="0009320C" w:rsidP="0009320C"/>
    <w:p w14:paraId="5CACA0E5" w14:textId="77777777" w:rsidR="0009320C" w:rsidRDefault="0009320C" w:rsidP="0009320C">
      <w:pPr>
        <w:pStyle w:val="Ttulo1"/>
      </w:pPr>
      <w:r>
        <w:t>Enfoques de solución</w:t>
      </w:r>
    </w:p>
    <w:p w14:paraId="424CF1C4" w14:textId="12302949" w:rsidR="0009320C" w:rsidRDefault="0009320C" w:rsidP="0009320C">
      <w:r>
        <w:t>El hambre en el mundo está aumentando, sin embargo, aproximadamente un tercio de todos los alimentos producidos a nivel mundial se pierden o se desperdician.</w:t>
      </w:r>
    </w:p>
    <w:p w14:paraId="1CE3CB4A" w14:textId="77777777" w:rsidR="0009320C" w:rsidRDefault="0009320C" w:rsidP="0009320C">
      <w:r>
        <w:t>La pérdida y el desperdicio de alimentos tiene un impacto negativo en el medio ambiente. Muchos alimentos se pierden o desperdician a lo largo de toda la cadena alimentaria, desde la producción agrícola hasta el consumo final en los hogares.</w:t>
      </w:r>
    </w:p>
    <w:p w14:paraId="69FA9C9D" w14:textId="77777777" w:rsidR="0009320C" w:rsidRDefault="0009320C" w:rsidP="0009320C">
      <w:r>
        <w:t>En países en desarrollo las mayores pérdidas de alimentos se dan en las primeras etapas de la cadena alimenticia, principalmente debido a problemas técnicos y de gestión para el almacenamiento, refrigeración y transporte; pero también, hay una gran cantidad de alimentos que se desperdician durante el consumo o que se tiran, incluso cuando aún están en buen estado, que es inaceptable. Las pérdidas de alimentos conllevan el desperdicio de recursos utilizados en la producción como tierra, agua, energía e insumos, por lo que producir comida que no va a consumirse supone emisiones innecesarias de CO2 que contribuyen al calentamiento global y cambio climático.</w:t>
      </w:r>
    </w:p>
    <w:p w14:paraId="33A95C34" w14:textId="79EA8D39" w:rsidR="0009320C" w:rsidRDefault="0009320C" w:rsidP="0009320C">
      <w:r>
        <w:t>A nivel mundial, aproximadamente un tercio de las partes comestibles de los alimentos producidos para el consumo humano se pierde o desperdicia, lo que representa alrededor de 1.300 millones de toneladas al año, lo que incluye el 30% de los cereales, entre el 40 y el 50% de las raíces, frutas, hortalizas y semillas oleaginosas, el 20% de la carne y productos lácteos y el 35 % de los pescados. Según datos del Banco Mundial en América Latina la mayor pérdida de alimentos se da en los eslabones de producción y consumo.</w:t>
      </w:r>
    </w:p>
    <w:p w14:paraId="33C9DD14" w14:textId="6F55A5FA" w:rsidR="0009320C" w:rsidRDefault="0009320C" w:rsidP="0009320C">
      <w:pPr>
        <w:pStyle w:val="Ttulo1"/>
      </w:pPr>
      <w:r>
        <w:t>Esquema general que adopta la solución</w:t>
      </w:r>
    </w:p>
    <w:p w14:paraId="1FA92C2E" w14:textId="08B6AE56" w:rsidR="00122A00" w:rsidRDefault="00DF2EB7" w:rsidP="00AA0E33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FEF12E" wp14:editId="634ACEBD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181100" cy="561975"/>
                <wp:effectExtent l="0" t="0" r="19050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CFD1B" w14:textId="41EE0224" w:rsidR="00122A00" w:rsidRDefault="00122A00" w:rsidP="00122A00">
                            <w:pPr>
                              <w:ind w:left="0"/>
                              <w:jc w:val="center"/>
                            </w:pPr>
                            <w:r>
                              <w:t>Deshidratador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EF12E" id="Rectángulo 8" o:spid="_x0000_s1032" style="position:absolute;left:0;text-align:left;margin-left:0;margin-top:.55pt;width:93pt;height:44.2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" fillcolor="#5b9bd5 [3204]" strokecolor="#1f4d78 [1604]" strokeweight="1pt">
                <v:textbox>
                  <w:txbxContent>
                    <w:p w14:paraId="68CCFD1B" w14:textId="41EE0224" w:rsidR="00122A00" w:rsidRDefault="00122A00" w:rsidP="00122A00">
                      <w:pPr>
                        <w:ind w:left="0"/>
                        <w:jc w:val="center"/>
                      </w:pPr>
                      <w:r>
                        <w:t>Deshidratador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25BAB1" w14:textId="51BDCE26" w:rsidR="00122A00" w:rsidRDefault="00DF2EB7" w:rsidP="00AA0E33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F08263" wp14:editId="31A8FADE">
                <wp:simplePos x="0" y="0"/>
                <wp:positionH relativeFrom="column">
                  <wp:posOffset>2966720</wp:posOffset>
                </wp:positionH>
                <wp:positionV relativeFrom="paragraph">
                  <wp:posOffset>211455</wp:posOffset>
                </wp:positionV>
                <wp:extent cx="0" cy="495300"/>
                <wp:effectExtent l="76200" t="0" r="57150" b="571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5F02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233.6pt;margin-top:16.65pt;width:0;height:3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14:paraId="0273B415" w14:textId="606B5C70" w:rsidR="00122A00" w:rsidRDefault="00122A00" w:rsidP="00AA0E33">
      <w:pPr>
        <w:ind w:left="0" w:firstLine="0"/>
      </w:pPr>
    </w:p>
    <w:p w14:paraId="6ECAC639" w14:textId="7D9A4ACE" w:rsidR="00122A00" w:rsidRDefault="00DF2EB7" w:rsidP="00AA0E33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65D488" wp14:editId="3826A23E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438275" cy="971550"/>
                <wp:effectExtent l="0" t="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971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11E8B1" w14:textId="50F2467B" w:rsidR="00DF2EB7" w:rsidRDefault="00DF2EB7" w:rsidP="00DF2EB7">
                            <w:pPr>
                              <w:ind w:left="0"/>
                              <w:jc w:val="center"/>
                            </w:pPr>
                            <w:r>
                              <w:t>Temperatura, humedad, tiempo, ventilación.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5D488" id="Rectángulo 21" o:spid="_x0000_s1033" style="position:absolute;left:0;text-align:left;margin-left:0;margin-top:.85pt;width:113.25pt;height:76.5pt;z-index:2516817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" fillcolor="#5b9bd5 [3204]" strokecolor="#1f4d78 [1604]" strokeweight="1pt">
                <v:textbox>
                  <w:txbxContent>
                    <w:p w14:paraId="0811E8B1" w14:textId="50F2467B" w:rsidR="00DF2EB7" w:rsidRDefault="00DF2EB7" w:rsidP="00DF2EB7">
                      <w:pPr>
                        <w:ind w:left="0"/>
                        <w:jc w:val="center"/>
                      </w:pPr>
                      <w:r>
                        <w:t>Temperatura, humedad, tiempo, ventilación.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479DFC" w14:textId="3C69B067" w:rsidR="00122A00" w:rsidRDefault="00122A00" w:rsidP="00AA0E33">
      <w:pPr>
        <w:ind w:left="0" w:firstLine="0"/>
      </w:pPr>
    </w:p>
    <w:p w14:paraId="1F3EC2B8" w14:textId="5FCCD23E" w:rsidR="00122A00" w:rsidRDefault="00DF2EB7" w:rsidP="00AA0E33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6BDFA4" wp14:editId="59754AA7">
                <wp:simplePos x="0" y="0"/>
                <wp:positionH relativeFrom="column">
                  <wp:posOffset>1709420</wp:posOffset>
                </wp:positionH>
                <wp:positionV relativeFrom="paragraph">
                  <wp:posOffset>201294</wp:posOffset>
                </wp:positionV>
                <wp:extent cx="523875" cy="600075"/>
                <wp:effectExtent l="38100" t="0" r="28575" b="4762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1A89" id="Conector recto de flecha 22" o:spid="_x0000_s1026" type="#_x0000_t32" style="position:absolute;margin-left:134.6pt;margin-top:15.85pt;width:41.25pt;height:47.2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B3BBDF" wp14:editId="4C870E33">
                <wp:simplePos x="0" y="0"/>
                <wp:positionH relativeFrom="column">
                  <wp:posOffset>3719194</wp:posOffset>
                </wp:positionH>
                <wp:positionV relativeFrom="paragraph">
                  <wp:posOffset>258445</wp:posOffset>
                </wp:positionV>
                <wp:extent cx="600075" cy="552450"/>
                <wp:effectExtent l="0" t="0" r="66675" b="571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38C18" id="Conector recto de flecha 23" o:spid="_x0000_s1026" type="#_x0000_t32" style="position:absolute;margin-left:292.85pt;margin-top:20.35pt;width:47.25pt;height:4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14:paraId="318B6B8A" w14:textId="5FE8D35A" w:rsidR="00DF2EB7" w:rsidRDefault="00DF2EB7" w:rsidP="00AA0E33">
      <w:pPr>
        <w:ind w:left="0" w:firstLine="0"/>
      </w:pPr>
    </w:p>
    <w:p w14:paraId="164B3963" w14:textId="3C9EDCF5" w:rsidR="00DF2EB7" w:rsidRDefault="00DF2EB7" w:rsidP="00AA0E33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2D0536" wp14:editId="3BA8BDEA">
                <wp:simplePos x="0" y="0"/>
                <wp:positionH relativeFrom="margin">
                  <wp:posOffset>4248150</wp:posOffset>
                </wp:positionH>
                <wp:positionV relativeFrom="paragraph">
                  <wp:posOffset>11430</wp:posOffset>
                </wp:positionV>
                <wp:extent cx="1323975" cy="762000"/>
                <wp:effectExtent l="0" t="0" r="28575" b="19050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A81DA" w14:textId="13753026" w:rsidR="00122A00" w:rsidRDefault="00122A00" w:rsidP="00122A00">
                            <w:pPr>
                              <w:ind w:left="0"/>
                              <w:jc w:val="center"/>
                            </w:pPr>
                            <w:r>
                              <w:t>Programación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2D0536" id="Rectángulo: esquinas redondeadas 14" o:spid="_x0000_s1034" style="position:absolute;left:0;text-align:left;margin-left:334.5pt;margin-top:.9pt;width:104.25pt;height:60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" fillcolor="#70ad47 [3209]" strokecolor="#375623 [1609]" strokeweight="1pt">
                <v:stroke joinstyle="miter"/>
                <v:textbox>
                  <w:txbxContent>
                    <w:p w14:paraId="185A81DA" w14:textId="13753026" w:rsidR="00122A00" w:rsidRDefault="00122A00" w:rsidP="00122A00">
                      <w:pPr>
                        <w:ind w:left="0"/>
                        <w:jc w:val="center"/>
                      </w:pPr>
                      <w:r>
                        <w:t>Programación manual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B2B910" wp14:editId="31764E1B">
                <wp:simplePos x="0" y="0"/>
                <wp:positionH relativeFrom="margin">
                  <wp:posOffset>381000</wp:posOffset>
                </wp:positionH>
                <wp:positionV relativeFrom="paragraph">
                  <wp:posOffset>10160</wp:posOffset>
                </wp:positionV>
                <wp:extent cx="1323975" cy="762000"/>
                <wp:effectExtent l="0" t="0" r="28575" b="1905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01BCB" w14:textId="169C79A5" w:rsidR="00122A00" w:rsidRDefault="00122A00" w:rsidP="00122A00">
                            <w:pPr>
                              <w:ind w:left="0"/>
                              <w:jc w:val="center"/>
                            </w:pPr>
                            <w:r>
                              <w:t>Programación automática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B2B910" id="Rectángulo: esquinas redondeadas 15" o:spid="_x0000_s1035" style="position:absolute;left:0;text-align:left;margin-left:30pt;margin-top:.8pt;width:104.25pt;height:60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" fillcolor="#70ad47 [3209]" strokecolor="#375623 [1609]" strokeweight="1pt">
                <v:stroke joinstyle="miter"/>
                <v:textbox>
                  <w:txbxContent>
                    <w:p w14:paraId="62101BCB" w14:textId="169C79A5" w:rsidR="00122A00" w:rsidRDefault="00122A00" w:rsidP="00122A00">
                      <w:pPr>
                        <w:ind w:left="0"/>
                        <w:jc w:val="center"/>
                      </w:pPr>
                      <w:r>
                        <w:t>Programación automática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D11D5C9" w14:textId="6A576EC4" w:rsidR="00DF2EB7" w:rsidRDefault="00DF2EB7" w:rsidP="00AA0E33">
      <w:pPr>
        <w:ind w:left="0" w:firstLine="0"/>
      </w:pPr>
    </w:p>
    <w:p w14:paraId="3C9FC65F" w14:textId="43DADEC7" w:rsidR="00DF2EB7" w:rsidRDefault="00DF2EB7" w:rsidP="00AA0E33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205161" wp14:editId="574F5797">
                <wp:simplePos x="0" y="0"/>
                <wp:positionH relativeFrom="column">
                  <wp:posOffset>4909820</wp:posOffset>
                </wp:positionH>
                <wp:positionV relativeFrom="paragraph">
                  <wp:posOffset>9525</wp:posOffset>
                </wp:positionV>
                <wp:extent cx="0" cy="495300"/>
                <wp:effectExtent l="76200" t="0" r="57150" b="571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4C08F" id="Conector recto de flecha 24" o:spid="_x0000_s1026" type="#_x0000_t32" style="position:absolute;margin-left:386.6pt;margin-top:.75pt;width:0;height:3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54243" wp14:editId="21957F5B">
                <wp:simplePos x="0" y="0"/>
                <wp:positionH relativeFrom="column">
                  <wp:posOffset>1023620</wp:posOffset>
                </wp:positionH>
                <wp:positionV relativeFrom="paragraph">
                  <wp:posOffset>38100</wp:posOffset>
                </wp:positionV>
                <wp:extent cx="0" cy="495300"/>
                <wp:effectExtent l="76200" t="0" r="57150" b="571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3F656" id="Conector recto de flecha 25" o:spid="_x0000_s1026" type="#_x0000_t32" style="position:absolute;margin-left:80.6pt;margin-top:3pt;width:0;height:3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" strokecolor="black [3200]" strokeweight="1.5pt">
                <v:stroke endarrow="block" joinstyle="miter"/>
              </v:shape>
            </w:pict>
          </mc:Fallback>
        </mc:AlternateContent>
      </w:r>
    </w:p>
    <w:p w14:paraId="0EB01AB0" w14:textId="4B874992" w:rsidR="00122A00" w:rsidRDefault="00DF2EB7" w:rsidP="00AA0E33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39D2FA" wp14:editId="44F55BDB">
                <wp:simplePos x="0" y="0"/>
                <wp:positionH relativeFrom="margin">
                  <wp:posOffset>-195580</wp:posOffset>
                </wp:positionH>
                <wp:positionV relativeFrom="paragraph">
                  <wp:posOffset>175895</wp:posOffset>
                </wp:positionV>
                <wp:extent cx="2438400" cy="1238250"/>
                <wp:effectExtent l="0" t="0" r="19050" b="1905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238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9A88B" w14:textId="2E38E6D5" w:rsidR="00DF2EB7" w:rsidRDefault="00DF2EB7" w:rsidP="00DF2EB7">
                            <w:pPr>
                              <w:ind w:left="0" w:firstLine="0"/>
                            </w:pPr>
                            <w:r>
                              <w:t>Contara con 8 niveles o programaciones ya predefinidas, dependiendo del alimento del que se este tratando.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39D2FA" id="Rectángulo: esquinas redondeadas 19" o:spid="_x0000_s1036" style="position:absolute;left:0;text-align:left;margin-left:-15.4pt;margin-top:13.85pt;width:192pt;height:97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" fillcolor="#70ad47 [3209]" strokecolor="#375623 [1609]" strokeweight="1pt">
                <v:stroke joinstyle="miter"/>
                <v:textbox>
                  <w:txbxContent>
                    <w:p w14:paraId="7489A88B" w14:textId="2E38E6D5" w:rsidR="00DF2EB7" w:rsidRDefault="00DF2EB7" w:rsidP="00DF2EB7">
                      <w:pPr>
                        <w:ind w:left="0" w:firstLine="0"/>
                      </w:pPr>
                      <w:r>
                        <w:t>Contara con 8 niveles o programaciones ya predefinidas, dependiendo del alimento del que se este tratando.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39354A" wp14:editId="5E2F3333">
                <wp:simplePos x="0" y="0"/>
                <wp:positionH relativeFrom="column">
                  <wp:posOffset>4262120</wp:posOffset>
                </wp:positionH>
                <wp:positionV relativeFrom="paragraph">
                  <wp:posOffset>128270</wp:posOffset>
                </wp:positionV>
                <wp:extent cx="1657350" cy="1314450"/>
                <wp:effectExtent l="0" t="0" r="19050" b="1905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314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E2454" w14:textId="04BFCB3C" w:rsidR="00DF2EB7" w:rsidRDefault="00DF2EB7" w:rsidP="00DF2EB7">
                            <w:pPr>
                              <w:ind w:left="0" w:firstLine="0"/>
                              <w:jc w:val="center"/>
                            </w:pPr>
                            <w:r>
                              <w:t>Mediante menú, dar valores de tiempo y temperatura en los rangos permitidos.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9354A" id="Rectángulo: esquinas redondeadas 18" o:spid="_x0000_s1037" style="position:absolute;left:0;text-align:left;margin-left:335.6pt;margin-top:10.1pt;width:130.5pt;height:10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" fillcolor="#70ad47 [3209]" strokecolor="#375623 [1609]" strokeweight="1pt">
                <v:stroke joinstyle="miter"/>
                <v:textbox>
                  <w:txbxContent>
                    <w:p w14:paraId="34AE2454" w14:textId="04BFCB3C" w:rsidR="00DF2EB7" w:rsidRDefault="00DF2EB7" w:rsidP="00DF2EB7">
                      <w:pPr>
                        <w:ind w:left="0" w:firstLine="0"/>
                        <w:jc w:val="center"/>
                      </w:pPr>
                      <w:r>
                        <w:t>Mediante menú, dar valores de tiempo y temperatura en los rangos permitidos.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90EE6B" w14:textId="2A40AB04" w:rsidR="00122A00" w:rsidRDefault="00122A00" w:rsidP="00AA0E33">
      <w:pPr>
        <w:ind w:left="0" w:firstLine="0"/>
      </w:pPr>
    </w:p>
    <w:p w14:paraId="1BD86F71" w14:textId="1A160D2A" w:rsidR="0009320C" w:rsidRDefault="00BC72C4" w:rsidP="00AA0E33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445C60" wp14:editId="659E8E36">
                <wp:simplePos x="0" y="0"/>
                <wp:positionH relativeFrom="column">
                  <wp:posOffset>2233295</wp:posOffset>
                </wp:positionH>
                <wp:positionV relativeFrom="paragraph">
                  <wp:posOffset>546735</wp:posOffset>
                </wp:positionV>
                <wp:extent cx="228600" cy="371475"/>
                <wp:effectExtent l="0" t="0" r="57150" b="4762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F6BC" id="Conector recto de flecha 26" o:spid="_x0000_s1026" type="#_x0000_t32" style="position:absolute;margin-left:175.85pt;margin-top:43.05pt;width:18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CE7966" wp14:editId="4158138F">
                <wp:simplePos x="0" y="0"/>
                <wp:positionH relativeFrom="column">
                  <wp:posOffset>4138295</wp:posOffset>
                </wp:positionH>
                <wp:positionV relativeFrom="paragraph">
                  <wp:posOffset>718185</wp:posOffset>
                </wp:positionV>
                <wp:extent cx="247650" cy="247650"/>
                <wp:effectExtent l="38100" t="0" r="19050" b="571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404A7" id="Conector recto de flecha 27" o:spid="_x0000_s1026" type="#_x0000_t32" style="position:absolute;margin-left:325.85pt;margin-top:56.55pt;width:19.5pt;height:19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08BAC5" wp14:editId="29F18357">
                <wp:simplePos x="0" y="0"/>
                <wp:positionH relativeFrom="margin">
                  <wp:posOffset>2357120</wp:posOffset>
                </wp:positionH>
                <wp:positionV relativeFrom="paragraph">
                  <wp:posOffset>927735</wp:posOffset>
                </wp:positionV>
                <wp:extent cx="1819275" cy="762000"/>
                <wp:effectExtent l="0" t="0" r="28575" b="19050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D442E" w14:textId="41BE1779" w:rsidR="00BC72C4" w:rsidRDefault="00BC72C4" w:rsidP="00BC72C4">
                            <w:pPr>
                              <w:ind w:left="0" w:firstLine="0"/>
                            </w:pPr>
                            <w:r>
                              <w:t>Enviar datos y estado del sistema a servidor web.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08BAC5" id="Rectángulo: esquinas redondeadas 28" o:spid="_x0000_s1038" style="position:absolute;left:0;text-align:left;margin-left:185.6pt;margin-top:73.05pt;width:143.25pt;height:60pt;z-index:251696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" fillcolor="#70ad47 [3209]" strokecolor="#375623 [1609]" strokeweight="1pt">
                <v:stroke joinstyle="miter"/>
                <v:textbox>
                  <w:txbxContent>
                    <w:p w14:paraId="2AFD442E" w14:textId="41BE1779" w:rsidR="00BC72C4" w:rsidRDefault="00BC72C4" w:rsidP="00BC72C4">
                      <w:pPr>
                        <w:ind w:left="0" w:firstLine="0"/>
                      </w:pPr>
                      <w:r>
                        <w:t>Enviar datos y estado del sistema a servidor web.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A0E33">
        <w:cr/>
      </w:r>
      <w:r w:rsidR="00A073C9" w:rsidRPr="00A073C9">
        <w:t xml:space="preserve"> </w:t>
      </w:r>
    </w:p>
    <w:p w14:paraId="53AAA404" w14:textId="47F5CE55" w:rsidR="0009320C" w:rsidRDefault="0009320C" w:rsidP="0009320C">
      <w:pPr>
        <w:pStyle w:val="Ttulo1"/>
      </w:pPr>
      <w:r>
        <w:t>Elementos que intervienen en la solución</w:t>
      </w:r>
    </w:p>
    <w:p w14:paraId="6A6BB358" w14:textId="07693348" w:rsidR="0009320C" w:rsidRPr="0009320C" w:rsidRDefault="0009320C" w:rsidP="0009320C">
      <w:r>
        <w:t>Técnicos: se caracteriza porque pretende resolver necesidades humanas, no tiene una solución única y exige conocimientos muy variados para resolverlo.</w:t>
      </w:r>
    </w:p>
    <w:p w14:paraId="608CE976" w14:textId="0B403DEE" w:rsidR="00DA11F4" w:rsidRPr="00DA11F4" w:rsidRDefault="0007110E" w:rsidP="00A81256">
      <w:pPr>
        <w:pStyle w:val="Ttulo1"/>
      </w:pPr>
      <w:r>
        <w:t>Variables</w:t>
      </w:r>
    </w:p>
    <w:p w14:paraId="1236E22D" w14:textId="5C0A9684" w:rsidR="0007110E" w:rsidRDefault="0007110E" w:rsidP="0007110E">
      <w:r>
        <w:t>Temperatura: tendrá rangos de 0 a 45°C ya que es en la cual los alimentos no pierden demasiado sus nutrientes</w:t>
      </w:r>
      <w:r w:rsidR="00C70585">
        <w:t>, siendo medida por un sensor DHT</w:t>
      </w:r>
      <w:r w:rsidR="00153CC2">
        <w:t>22(mínimo),</w:t>
      </w:r>
      <w:r w:rsidR="00DA11F4">
        <w:t xml:space="preserve"> </w:t>
      </w:r>
      <w:r w:rsidR="00153CC2">
        <w:t>resolución de 0.</w:t>
      </w:r>
      <w:r w:rsidR="00A81256">
        <w:t>5</w:t>
      </w:r>
    </w:p>
    <w:p w14:paraId="3D246056" w14:textId="31C85E11" w:rsidR="00153CC2" w:rsidRDefault="0007110E" w:rsidP="004F6993">
      <w:r>
        <w:t xml:space="preserve">Tiempo: </w:t>
      </w:r>
      <w:r w:rsidR="00C70585">
        <w:t>medido en segundos a minutos</w:t>
      </w:r>
      <w:r w:rsidR="00DA11F4">
        <w:t xml:space="preserve"> </w:t>
      </w:r>
      <w:r w:rsidR="00A81256">
        <w:t xml:space="preserve">utilizando un RTC </w:t>
      </w:r>
      <w:r w:rsidR="00DA11F4">
        <w:t>(DS1307</w:t>
      </w:r>
      <w:r w:rsidR="00A81256">
        <w:t xml:space="preserve"> o superior</w:t>
      </w:r>
      <w:r w:rsidR="00DA11F4">
        <w:t>)</w:t>
      </w:r>
      <w:r w:rsidR="00C70585">
        <w:t xml:space="preserve">, </w:t>
      </w:r>
      <w:r>
        <w:t xml:space="preserve">importante para la deshidratación y </w:t>
      </w:r>
      <w:r w:rsidR="00A81256">
        <w:t xml:space="preserve">no </w:t>
      </w:r>
      <w:r>
        <w:t>excederse en el proceso</w:t>
      </w:r>
      <w:r w:rsidR="00C70585">
        <w:t xml:space="preserve"> contado por el microcontrolador </w:t>
      </w:r>
      <w:r w:rsidR="00A81256">
        <w:t>que en este caso será una placa Esp32, ya que esta cuenta con la capacidad de conexión a wifi, además de que ocupa poco espacio.</w:t>
      </w:r>
    </w:p>
    <w:p w14:paraId="748F411E" w14:textId="54B0FE57" w:rsidR="00153CC2" w:rsidRDefault="00153CC2" w:rsidP="0007110E">
      <w:r>
        <w:t>Ventilación:</w:t>
      </w:r>
      <w:r w:rsidR="00A81256">
        <w:t xml:space="preserve"> se utilizarán dos ventiladores a 12v, controlados por un circuito que recibe 5v y entrega 12v.</w:t>
      </w:r>
    </w:p>
    <w:p w14:paraId="557A5242" w14:textId="3A948E94" w:rsidR="00153CC2" w:rsidRDefault="00153CC2" w:rsidP="0007110E">
      <w:r>
        <w:t xml:space="preserve">Humedad: </w:t>
      </w:r>
      <w:r w:rsidR="00A81256">
        <w:t>esta variable viene incluida en el sensor DHT22.</w:t>
      </w:r>
    </w:p>
    <w:p w14:paraId="702EA9AA" w14:textId="60A5B110" w:rsidR="00A81256" w:rsidRDefault="00A81256" w:rsidP="0007110E">
      <w:r>
        <w:t>Para la visión de los datos se utilizar</w:t>
      </w:r>
      <w:r w:rsidR="004F6993">
        <w:t>á</w:t>
      </w:r>
      <w:r>
        <w:t xml:space="preserve"> una pantalla oled</w:t>
      </w:r>
      <w:r w:rsidR="004F6993">
        <w:t xml:space="preserve"> i2c o en todo caso una LCD 20x4 con i2c.</w:t>
      </w:r>
    </w:p>
    <w:p w14:paraId="3E5E87ED" w14:textId="75DB3650" w:rsidR="004F6993" w:rsidRDefault="004F6993" w:rsidP="0007110E">
      <w:r>
        <w:t xml:space="preserve">El sistema contará con una programación manual en donde se podrá modificar tiempo y temperatura y otra automática con 8 diferentes programaciones automáticas dependiendo del tipo de alimento ya sea alguna fruta, un tipo de carne, etc. </w:t>
      </w:r>
    </w:p>
    <w:p w14:paraId="75BF9B69" w14:textId="28032DFA" w:rsidR="00BC72C4" w:rsidRDefault="00BC72C4" w:rsidP="0007110E">
      <w:pPr>
        <w:rPr>
          <w:rFonts w:asciiTheme="majorHAnsi" w:hAnsiTheme="majorHAnsi" w:cstheme="majorHAnsi"/>
          <w:color w:val="0070C0"/>
          <w:sz w:val="32"/>
          <w:szCs w:val="32"/>
        </w:rPr>
      </w:pPr>
      <w:r w:rsidRPr="00BC72C4">
        <w:rPr>
          <w:rFonts w:asciiTheme="majorHAnsi" w:hAnsiTheme="majorHAnsi" w:cstheme="majorHAnsi"/>
          <w:color w:val="0070C0"/>
          <w:sz w:val="32"/>
          <w:szCs w:val="32"/>
        </w:rPr>
        <w:t>Materiales</w:t>
      </w:r>
    </w:p>
    <w:p w14:paraId="1D07876B" w14:textId="5490050D" w:rsidR="00BC72C4" w:rsidRDefault="00BC72C4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Sensor dht22 (temperatura y humedad)</w:t>
      </w:r>
    </w:p>
    <w:p w14:paraId="341EB4A4" w14:textId="60E7A2C7" w:rsidR="00BC72C4" w:rsidRPr="00707022" w:rsidRDefault="00BC72C4" w:rsidP="0007110E">
      <w:pPr>
        <w:rPr>
          <w:rFonts w:cs="Times New Roman"/>
          <w:color w:val="auto"/>
          <w:szCs w:val="24"/>
          <w:lang w:val="en-US"/>
        </w:rPr>
      </w:pPr>
      <w:r w:rsidRPr="00707022">
        <w:rPr>
          <w:rFonts w:cs="Times New Roman"/>
          <w:color w:val="auto"/>
          <w:szCs w:val="24"/>
          <w:lang w:val="en-US"/>
        </w:rPr>
        <w:t>Lcd 20x4 con i2c o display oled 0.96 con i2c</w:t>
      </w:r>
    </w:p>
    <w:p w14:paraId="315C9797" w14:textId="682C48BC" w:rsidR="00BC72C4" w:rsidRDefault="00BC72C4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Rtc DS3231</w:t>
      </w:r>
    </w:p>
    <w:p w14:paraId="05EF51E1" w14:textId="481A30E2" w:rsidR="00BC72C4" w:rsidRDefault="00BC72C4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2 ventiladores pc 12v</w:t>
      </w:r>
    </w:p>
    <w:p w14:paraId="32C91C62" w14:textId="50ED79A7" w:rsidR="00BC72C4" w:rsidRDefault="00BC72C4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Módulo Esp32</w:t>
      </w:r>
    </w:p>
    <w:p w14:paraId="4160E132" w14:textId="23D17D3C" w:rsidR="00BC72C4" w:rsidRDefault="00BC72C4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Encoder rotativo</w:t>
      </w:r>
    </w:p>
    <w:p w14:paraId="36BE2D61" w14:textId="43BC2A89" w:rsidR="00BC72C4" w:rsidRDefault="00BC72C4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Nivelador de voltaje bidireccional</w:t>
      </w:r>
    </w:p>
    <w:p w14:paraId="24B8ACAE" w14:textId="4C2AA7CF" w:rsidR="00BC72C4" w:rsidRDefault="00BC72C4" w:rsidP="0007110E">
      <w:pPr>
        <w:rPr>
          <w:rFonts w:cs="Times New Roman"/>
          <w:b/>
          <w:bCs/>
          <w:color w:val="auto"/>
          <w:szCs w:val="24"/>
        </w:rPr>
      </w:pPr>
      <w:r w:rsidRPr="00BC72C4">
        <w:rPr>
          <w:rFonts w:cs="Times New Roman"/>
          <w:b/>
          <w:bCs/>
          <w:color w:val="auto"/>
          <w:szCs w:val="24"/>
        </w:rPr>
        <w:t>Para circuito control de potencia</w:t>
      </w:r>
    </w:p>
    <w:p w14:paraId="1B7492E2" w14:textId="542A49A3" w:rsidR="00BC72C4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Resistencia eléctrica 120v a 1000W</w:t>
      </w:r>
    </w:p>
    <w:p w14:paraId="7557D724" w14:textId="497BD428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Resistencia 33K a 3W</w:t>
      </w:r>
    </w:p>
    <w:p w14:paraId="2E86D2C8" w14:textId="7106A9C0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Pc817</w:t>
      </w:r>
    </w:p>
    <w:p w14:paraId="27AB1C0B" w14:textId="3DD1D684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Puente de diodos</w:t>
      </w:r>
    </w:p>
    <w:p w14:paraId="361F663D" w14:textId="54B4E82F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Clavija</w:t>
      </w:r>
    </w:p>
    <w:p w14:paraId="3B3C2E1D" w14:textId="785E1E30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Cable calibre 18</w:t>
      </w:r>
    </w:p>
    <w:p w14:paraId="4DB91FE2" w14:textId="12337754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3 resistencia 1k a 1/2W</w:t>
      </w:r>
    </w:p>
    <w:p w14:paraId="2667EEC5" w14:textId="1826C040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2 resistencias 330k a 1/2W</w:t>
      </w:r>
    </w:p>
    <w:p w14:paraId="21AA197D" w14:textId="1AB82784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Transistor 2n2222</w:t>
      </w:r>
    </w:p>
    <w:p w14:paraId="25D0C022" w14:textId="15662456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Moc3011</w:t>
      </w:r>
    </w:p>
    <w:p w14:paraId="0A8CBF54" w14:textId="78D2003F" w:rsidR="00725F83" w:rsidRDefault="00725F83" w:rsidP="0007110E">
      <w:pPr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Triac BTA24</w:t>
      </w:r>
    </w:p>
    <w:p w14:paraId="2B606A0C" w14:textId="77777777" w:rsidR="00725F83" w:rsidRPr="00725F83" w:rsidRDefault="00725F83" w:rsidP="0007110E">
      <w:pPr>
        <w:rPr>
          <w:rFonts w:cs="Times New Roman"/>
          <w:color w:val="auto"/>
          <w:szCs w:val="24"/>
        </w:rPr>
      </w:pPr>
    </w:p>
    <w:p w14:paraId="38B7F874" w14:textId="21BD4A61" w:rsidR="00BC72C4" w:rsidRPr="00BC72C4" w:rsidRDefault="00BC72C4" w:rsidP="0007110E">
      <w:pPr>
        <w:rPr>
          <w:rFonts w:asciiTheme="majorHAnsi" w:hAnsiTheme="majorHAnsi" w:cstheme="majorHAnsi"/>
          <w:color w:val="0070C0"/>
          <w:sz w:val="32"/>
          <w:szCs w:val="32"/>
        </w:rPr>
      </w:pPr>
      <w:r>
        <w:rPr>
          <w:rFonts w:asciiTheme="majorHAnsi" w:hAnsiTheme="majorHAnsi" w:cstheme="majorHAnsi"/>
          <w:color w:val="0070C0"/>
          <w:sz w:val="32"/>
          <w:szCs w:val="32"/>
        </w:rPr>
        <w:t>O</w:t>
      </w:r>
      <w:r w:rsidRPr="00BC72C4">
        <w:rPr>
          <w:rFonts w:asciiTheme="majorHAnsi" w:hAnsiTheme="majorHAnsi" w:cstheme="majorHAnsi"/>
          <w:color w:val="0070C0"/>
          <w:sz w:val="32"/>
          <w:szCs w:val="32"/>
        </w:rPr>
        <w:t>bjetivo</w:t>
      </w:r>
    </w:p>
    <w:p w14:paraId="423C231C" w14:textId="5B03B808" w:rsidR="0007110E" w:rsidRDefault="00C70585" w:rsidP="0007110E">
      <w:r>
        <w:t>El objetivo de este sistema embebido</w:t>
      </w:r>
      <w:r w:rsidR="0007110E">
        <w:t xml:space="preserve"> e</w:t>
      </w:r>
      <w:r>
        <w:t>s que sea</w:t>
      </w:r>
      <w:r w:rsidR="0007110E">
        <w:t xml:space="preserve"> capa</w:t>
      </w:r>
      <w:r w:rsidR="00A81256">
        <w:t>z</w:t>
      </w:r>
      <w:r w:rsidR="0007110E">
        <w:t xml:space="preserve"> de deshidratar alimentos perfectamente en un entorno controlado y hermético. S</w:t>
      </w:r>
      <w:r w:rsidR="00581DF0">
        <w:t>u</w:t>
      </w:r>
      <w:r w:rsidR="0007110E">
        <w:t xml:space="preserve"> cuerpo principal será un cilindro de </w:t>
      </w:r>
      <w:r w:rsidR="00581DF0">
        <w:t>28cm de diámetro con 50cm de alto, además de un sistema de circulación de aire para la retroalimentación de este y expulsión de agua residual. Su puerta</w:t>
      </w:r>
      <w:r>
        <w:t xml:space="preserve"> de entrada para los alimentos que estará en el </w:t>
      </w:r>
      <w:r w:rsidR="00EF6E44">
        <w:t>cilindro</w:t>
      </w:r>
      <w:r w:rsidR="00581DF0">
        <w:t xml:space="preserve"> será de cristal para la observación </w:t>
      </w:r>
      <w:r>
        <w:t xml:space="preserve">del interior, además de contar con </w:t>
      </w:r>
      <w:r w:rsidR="00581DF0">
        <w:t xml:space="preserve">una caja de control </w:t>
      </w:r>
    </w:p>
    <w:p w14:paraId="181BD346" w14:textId="77777777" w:rsidR="00581DF0" w:rsidRDefault="00581DF0" w:rsidP="0007110E">
      <w:r>
        <w:t xml:space="preserve">Las metas esperadas para este diseño es la correcta deshidratación de los alimentos, la buena circulación </w:t>
      </w:r>
      <w:r w:rsidR="00C70585">
        <w:t xml:space="preserve">de aire </w:t>
      </w:r>
      <w:r>
        <w:t xml:space="preserve">y </w:t>
      </w:r>
      <w:r w:rsidR="00C70585">
        <w:t>él</w:t>
      </w:r>
      <w:r>
        <w:t xml:space="preserve"> envió de los datos vía internet de todo el sistema. </w:t>
      </w:r>
    </w:p>
    <w:p w14:paraId="7E84DFB2" w14:textId="3EE73E89" w:rsidR="00581DF0" w:rsidRDefault="00581DF0" w:rsidP="0007110E">
      <w:r>
        <w:t xml:space="preserve">Se pondrá a prueba una vez terminado el diseño con algunos alimentos </w:t>
      </w:r>
      <w:r w:rsidR="00C70585">
        <w:t>u</w:t>
      </w:r>
      <w:r>
        <w:t xml:space="preserve"> hojas para la comprobación y calibración. </w:t>
      </w:r>
    </w:p>
    <w:p w14:paraId="2A3B5ED0" w14:textId="2D6DCF1E" w:rsidR="0007110E" w:rsidRPr="0007110E" w:rsidRDefault="00441745" w:rsidP="002E5559">
      <w:pPr>
        <w:ind w:left="0" w:firstLin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5BA3FB5" wp14:editId="0EE04E42">
            <wp:simplePos x="0" y="0"/>
            <wp:positionH relativeFrom="column">
              <wp:posOffset>3337</wp:posOffset>
            </wp:positionH>
            <wp:positionV relativeFrom="paragraph">
              <wp:posOffset>-2998</wp:posOffset>
            </wp:positionV>
            <wp:extent cx="5971540" cy="2747010"/>
            <wp:effectExtent l="0" t="0" r="0" b="0"/>
            <wp:wrapTight wrapText="bothSides">
              <wp:wrapPolygon edited="0">
                <wp:start x="0" y="0"/>
                <wp:lineTo x="0" y="21420"/>
                <wp:lineTo x="21499" y="21420"/>
                <wp:lineTo x="21499" y="0"/>
                <wp:lineTo x="0" y="0"/>
              </wp:wrapPolygon>
            </wp:wrapTight>
            <wp:docPr id="7" name="Imagen 7" descr="Alimentos Deshidratados al Sol. - Vía Orgá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imentos Deshidratados al Sol. - Vía Orgánic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107F6" w14:textId="31D5EF33" w:rsidR="00E415B4" w:rsidRDefault="00E415B4">
      <w:pPr>
        <w:spacing w:after="160" w:line="259" w:lineRule="auto"/>
        <w:ind w:left="0" w:firstLine="0"/>
        <w:jc w:val="left"/>
      </w:pPr>
      <w:r>
        <w:br w:type="page"/>
      </w:r>
    </w:p>
    <w:p w14:paraId="77463497" w14:textId="50390999" w:rsidR="00EF3302" w:rsidRDefault="00C278F1" w:rsidP="00DD7FDA">
      <w:pPr>
        <w:pStyle w:val="Ttulo1"/>
      </w:pPr>
      <w:r>
        <w:t>Diagramas de diseño</w:t>
      </w:r>
    </w:p>
    <w:p w14:paraId="37320A2D" w14:textId="1FA5B610" w:rsidR="00C278F1" w:rsidRDefault="00445CD2" w:rsidP="00C278F1">
      <w:r>
        <w:rPr>
          <w:noProof/>
        </w:rPr>
        <w:drawing>
          <wp:anchor distT="0" distB="0" distL="114300" distR="114300" simplePos="0" relativeHeight="251697152" behindDoc="0" locked="0" layoutInCell="1" allowOverlap="1" wp14:anchorId="1B29185D" wp14:editId="75A87DE6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6142990" cy="4055745"/>
            <wp:effectExtent l="0" t="0" r="0" b="190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esquematico.b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7" t="6394" r="9602" b="19502"/>
                    <a:stretch/>
                  </pic:blipFill>
                  <pic:spPr bwMode="auto">
                    <a:xfrm>
                      <a:off x="0" y="0"/>
                      <a:ext cx="6142990" cy="405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8F1">
        <w:t xml:space="preserve">Circuito </w:t>
      </w:r>
      <w:r>
        <w:t>zero crossing y control de potencia.</w:t>
      </w:r>
    </w:p>
    <w:p w14:paraId="379A17F1" w14:textId="0BBD86D5" w:rsidR="00445CD2" w:rsidRDefault="002A5B82" w:rsidP="002A5B82">
      <w:pPr>
        <w:pStyle w:val="Ttulo1"/>
      </w:pPr>
      <w:r>
        <w:t>MENU DEL PROGRAMA</w:t>
      </w:r>
    </w:p>
    <w:p w14:paraId="51AADA33" w14:textId="77777777" w:rsidR="007F1B54" w:rsidRDefault="007F1B54" w:rsidP="007F1B54">
      <w:pPr>
        <w:pStyle w:val="Prrafodelista"/>
        <w:numPr>
          <w:ilvl w:val="0"/>
          <w:numId w:val="20"/>
        </w:numPr>
        <w:spacing w:line="240" w:lineRule="auto"/>
      </w:pPr>
      <w:r>
        <w:t>MENU</w:t>
      </w:r>
    </w:p>
    <w:p w14:paraId="2281B4CA" w14:textId="77777777" w:rsidR="007F1B54" w:rsidRDefault="007F1B54" w:rsidP="007F1B54">
      <w:pPr>
        <w:pStyle w:val="Prrafodelista"/>
        <w:numPr>
          <w:ilvl w:val="1"/>
          <w:numId w:val="20"/>
        </w:numPr>
        <w:spacing w:line="240" w:lineRule="auto"/>
      </w:pPr>
      <w:r>
        <w:t>Precalentamiento (35°C)</w:t>
      </w:r>
    </w:p>
    <w:p w14:paraId="65017030" w14:textId="77777777" w:rsidR="007F1B54" w:rsidRDefault="007F1B54" w:rsidP="007F1B54">
      <w:pPr>
        <w:pStyle w:val="Prrafodelista"/>
        <w:numPr>
          <w:ilvl w:val="1"/>
          <w:numId w:val="20"/>
        </w:numPr>
        <w:spacing w:line="240" w:lineRule="auto"/>
      </w:pPr>
      <w:r>
        <w:t>Programas automáticos</w:t>
      </w:r>
    </w:p>
    <w:p w14:paraId="0339D43B" w14:textId="77777777" w:rsidR="007F1B54" w:rsidRDefault="007F1B54" w:rsidP="007F1B54">
      <w:pPr>
        <w:pStyle w:val="Prrafodelista"/>
        <w:numPr>
          <w:ilvl w:val="2"/>
          <w:numId w:val="20"/>
        </w:numPr>
        <w:spacing w:line="240" w:lineRule="auto"/>
      </w:pPr>
      <w:r>
        <w:t>Hierbas y especias</w:t>
      </w:r>
    </w:p>
    <w:p w14:paraId="5C8F9966" w14:textId="77777777" w:rsidR="007F1B54" w:rsidRDefault="007F1B54" w:rsidP="007F1B54">
      <w:pPr>
        <w:pStyle w:val="Prrafodelista"/>
        <w:numPr>
          <w:ilvl w:val="2"/>
          <w:numId w:val="20"/>
        </w:numPr>
        <w:spacing w:line="240" w:lineRule="auto"/>
      </w:pPr>
      <w:r>
        <w:t>Verduras</w:t>
      </w:r>
    </w:p>
    <w:p w14:paraId="0BFCC037" w14:textId="77777777" w:rsidR="007F1B54" w:rsidRDefault="007F1B54" w:rsidP="007F1B54">
      <w:pPr>
        <w:pStyle w:val="Prrafodelista"/>
        <w:numPr>
          <w:ilvl w:val="2"/>
          <w:numId w:val="20"/>
        </w:numPr>
        <w:spacing w:line="240" w:lineRule="auto"/>
      </w:pPr>
      <w:r>
        <w:t>Frutas</w:t>
      </w:r>
    </w:p>
    <w:p w14:paraId="7A66C682" w14:textId="77777777" w:rsidR="007F1B54" w:rsidRDefault="007F1B54" w:rsidP="007F1B54">
      <w:pPr>
        <w:pStyle w:val="Prrafodelista"/>
        <w:numPr>
          <w:ilvl w:val="2"/>
          <w:numId w:val="20"/>
        </w:numPr>
        <w:spacing w:line="240" w:lineRule="auto"/>
      </w:pPr>
      <w:r>
        <w:t>Carnes y pescados</w:t>
      </w:r>
    </w:p>
    <w:p w14:paraId="53DA62D6" w14:textId="77777777" w:rsidR="007F1B54" w:rsidRDefault="007F1B54" w:rsidP="007F1B54">
      <w:pPr>
        <w:pStyle w:val="Prrafodelista"/>
        <w:numPr>
          <w:ilvl w:val="1"/>
          <w:numId w:val="20"/>
        </w:numPr>
        <w:spacing w:line="240" w:lineRule="auto"/>
      </w:pPr>
      <w:r>
        <w:t>Configuración manual</w:t>
      </w:r>
    </w:p>
    <w:p w14:paraId="7C0E7E16" w14:textId="77777777" w:rsidR="007F1B54" w:rsidRDefault="007F1B54" w:rsidP="007F1B54">
      <w:pPr>
        <w:pStyle w:val="Prrafodelista"/>
        <w:numPr>
          <w:ilvl w:val="2"/>
          <w:numId w:val="20"/>
        </w:numPr>
        <w:spacing w:line="240" w:lineRule="auto"/>
      </w:pPr>
      <w:r>
        <w:t>Tiempo</w:t>
      </w:r>
    </w:p>
    <w:p w14:paraId="530803BC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1 hora</w:t>
      </w:r>
    </w:p>
    <w:p w14:paraId="758412F1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2 hora</w:t>
      </w:r>
    </w:p>
    <w:p w14:paraId="66D7AAF9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3 hora</w:t>
      </w:r>
    </w:p>
    <w:p w14:paraId="7AC7035F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4 hora</w:t>
      </w:r>
    </w:p>
    <w:p w14:paraId="3FD94973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5 hora</w:t>
      </w:r>
    </w:p>
    <w:p w14:paraId="0DE39706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6 hora</w:t>
      </w:r>
    </w:p>
    <w:p w14:paraId="6F257746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7 hora</w:t>
      </w:r>
    </w:p>
    <w:p w14:paraId="0B5DBE2E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8 hora</w:t>
      </w:r>
    </w:p>
    <w:p w14:paraId="2655A708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9 hora</w:t>
      </w:r>
    </w:p>
    <w:p w14:paraId="3EF599D9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10 hora</w:t>
      </w:r>
    </w:p>
    <w:p w14:paraId="6F1BFFA8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11 hora</w:t>
      </w:r>
    </w:p>
    <w:p w14:paraId="202BCA77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12 hora</w:t>
      </w:r>
    </w:p>
    <w:p w14:paraId="4B030994" w14:textId="77777777" w:rsidR="007F1B54" w:rsidRDefault="007F1B54" w:rsidP="007F1B54">
      <w:pPr>
        <w:pStyle w:val="Prrafodelista"/>
        <w:numPr>
          <w:ilvl w:val="2"/>
          <w:numId w:val="20"/>
        </w:numPr>
        <w:spacing w:line="240" w:lineRule="auto"/>
      </w:pPr>
      <w:r>
        <w:t>Temperatura</w:t>
      </w:r>
    </w:p>
    <w:p w14:paraId="4E933E25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Nivel 1 (35°C)</w:t>
      </w:r>
    </w:p>
    <w:p w14:paraId="01C3E0F2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Nivel 2 (45°C)</w:t>
      </w:r>
    </w:p>
    <w:p w14:paraId="52994CAD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Nivel 3 (55°C)</w:t>
      </w:r>
    </w:p>
    <w:p w14:paraId="5E1F5B7F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Nivel 4 (65°C)</w:t>
      </w:r>
    </w:p>
    <w:p w14:paraId="7405EF06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Nivel 5 (75°C)</w:t>
      </w:r>
    </w:p>
    <w:p w14:paraId="22AFBBDB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Nivel 6 (85°C)</w:t>
      </w:r>
    </w:p>
    <w:p w14:paraId="4AC69201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Nivel 7 (95°C)</w:t>
      </w:r>
    </w:p>
    <w:p w14:paraId="3EDC1B36" w14:textId="77777777" w:rsidR="007F1B54" w:rsidRDefault="007F1B54" w:rsidP="007F1B54">
      <w:pPr>
        <w:pStyle w:val="Prrafodelista"/>
        <w:numPr>
          <w:ilvl w:val="3"/>
          <w:numId w:val="20"/>
        </w:numPr>
        <w:spacing w:line="240" w:lineRule="auto"/>
      </w:pPr>
      <w:r>
        <w:t>Nivel 8 (105°C)</w:t>
      </w:r>
    </w:p>
    <w:p w14:paraId="1D0CC135" w14:textId="65F342CE" w:rsidR="007F1B54" w:rsidRPr="00F437C8" w:rsidRDefault="007F1B54" w:rsidP="007F1B54">
      <w:pPr>
        <w:pStyle w:val="Prrafodelista"/>
        <w:numPr>
          <w:ilvl w:val="2"/>
          <w:numId w:val="20"/>
        </w:numPr>
        <w:spacing w:line="240" w:lineRule="auto"/>
      </w:pPr>
      <w:r>
        <w:t>STAR</w:t>
      </w:r>
      <w:r>
        <w:t xml:space="preserve"> (</w:t>
      </w:r>
      <w:r w:rsidR="004B65B8">
        <w:t>Arranque del deshidratador con T °C y tiempo selecc</w:t>
      </w:r>
      <w:bookmarkStart w:id="1" w:name="_GoBack"/>
      <w:bookmarkEnd w:id="1"/>
      <w:r w:rsidR="004B65B8">
        <w:t>iconados</w:t>
      </w:r>
      <w:r>
        <w:t>)</w:t>
      </w:r>
    </w:p>
    <w:p w14:paraId="00EA5D7E" w14:textId="77777777" w:rsidR="002A5B82" w:rsidRPr="002A5B82" w:rsidRDefault="002A5B82" w:rsidP="002A5B82"/>
    <w:sectPr w:rsidR="002A5B82" w:rsidRPr="002A5B82" w:rsidSect="007060B4">
      <w:headerReference w:type="even" r:id="rId17"/>
      <w:headerReference w:type="default" r:id="rId18"/>
      <w:headerReference w:type="first" r:id="rId19"/>
      <w:pgSz w:w="12240" w:h="15840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4D4312" w14:textId="77777777" w:rsidR="00DE6F36" w:rsidRDefault="00DE6F36">
      <w:pPr>
        <w:spacing w:after="0" w:line="240" w:lineRule="auto"/>
      </w:pPr>
      <w:r>
        <w:separator/>
      </w:r>
    </w:p>
  </w:endnote>
  <w:endnote w:type="continuationSeparator" w:id="0">
    <w:p w14:paraId="4086D0EF" w14:textId="77777777" w:rsidR="00DE6F36" w:rsidRDefault="00DE6F36">
      <w:pPr>
        <w:spacing w:after="0" w:line="240" w:lineRule="auto"/>
      </w:pPr>
      <w:r>
        <w:continuationSeparator/>
      </w:r>
    </w:p>
  </w:endnote>
  <w:endnote w:type="continuationNotice" w:id="1">
    <w:p w14:paraId="14265834" w14:textId="77777777" w:rsidR="00DE6F36" w:rsidRDefault="00DE6F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2545D5" w14:textId="77777777" w:rsidR="00DE6F36" w:rsidRDefault="00DE6F36">
      <w:pPr>
        <w:spacing w:after="0" w:line="240" w:lineRule="auto"/>
      </w:pPr>
      <w:r>
        <w:separator/>
      </w:r>
    </w:p>
  </w:footnote>
  <w:footnote w:type="continuationSeparator" w:id="0">
    <w:p w14:paraId="46601645" w14:textId="77777777" w:rsidR="00DE6F36" w:rsidRDefault="00DE6F36">
      <w:pPr>
        <w:spacing w:after="0" w:line="240" w:lineRule="auto"/>
      </w:pPr>
      <w:r>
        <w:continuationSeparator/>
      </w:r>
    </w:p>
  </w:footnote>
  <w:footnote w:type="continuationNotice" w:id="1">
    <w:p w14:paraId="01093956" w14:textId="77777777" w:rsidR="00DE6F36" w:rsidRDefault="00DE6F3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F6F42" w14:textId="77777777" w:rsidR="0072255E" w:rsidRDefault="0072255E">
    <w:pPr>
      <w:spacing w:after="0" w:line="276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A74767" w14:textId="77777777" w:rsidR="0072255E" w:rsidRDefault="0072255E">
    <w:pPr>
      <w:spacing w:after="0" w:line="276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4D44B" w14:textId="77777777" w:rsidR="0072255E" w:rsidRDefault="0072255E">
    <w:pPr>
      <w:spacing w:after="0" w:line="276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1E08"/>
    <w:multiLevelType w:val="hybridMultilevel"/>
    <w:tmpl w:val="C28861A6"/>
    <w:lvl w:ilvl="0" w:tplc="BD5871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6692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200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E240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D43D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E262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8265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7ACE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A2BB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966215"/>
    <w:multiLevelType w:val="hybridMultilevel"/>
    <w:tmpl w:val="F8882FDE"/>
    <w:lvl w:ilvl="0" w:tplc="080A0011">
      <w:start w:val="1"/>
      <w:numFmt w:val="decimal"/>
      <w:lvlText w:val="%1)"/>
      <w:lvlJc w:val="left"/>
      <w:pPr>
        <w:ind w:left="705" w:hanging="360"/>
      </w:pPr>
    </w:lvl>
    <w:lvl w:ilvl="1" w:tplc="080A0019">
      <w:start w:val="1"/>
      <w:numFmt w:val="lowerLetter"/>
      <w:lvlText w:val="%2."/>
      <w:lvlJc w:val="left"/>
      <w:pPr>
        <w:ind w:left="1425" w:hanging="360"/>
      </w:pPr>
    </w:lvl>
    <w:lvl w:ilvl="2" w:tplc="080A001B">
      <w:start w:val="1"/>
      <w:numFmt w:val="lowerRoman"/>
      <w:lvlText w:val="%3."/>
      <w:lvlJc w:val="right"/>
      <w:pPr>
        <w:ind w:left="2145" w:hanging="180"/>
      </w:pPr>
    </w:lvl>
    <w:lvl w:ilvl="3" w:tplc="080A000F">
      <w:start w:val="1"/>
      <w:numFmt w:val="decimal"/>
      <w:lvlText w:val="%4."/>
      <w:lvlJc w:val="left"/>
      <w:pPr>
        <w:ind w:left="2865" w:hanging="360"/>
      </w:pPr>
    </w:lvl>
    <w:lvl w:ilvl="4" w:tplc="080A0019" w:tentative="1">
      <w:start w:val="1"/>
      <w:numFmt w:val="lowerLetter"/>
      <w:lvlText w:val="%5."/>
      <w:lvlJc w:val="left"/>
      <w:pPr>
        <w:ind w:left="3585" w:hanging="360"/>
      </w:pPr>
    </w:lvl>
    <w:lvl w:ilvl="5" w:tplc="080A001B" w:tentative="1">
      <w:start w:val="1"/>
      <w:numFmt w:val="lowerRoman"/>
      <w:lvlText w:val="%6."/>
      <w:lvlJc w:val="right"/>
      <w:pPr>
        <w:ind w:left="4305" w:hanging="180"/>
      </w:pPr>
    </w:lvl>
    <w:lvl w:ilvl="6" w:tplc="080A000F" w:tentative="1">
      <w:start w:val="1"/>
      <w:numFmt w:val="decimal"/>
      <w:lvlText w:val="%7."/>
      <w:lvlJc w:val="left"/>
      <w:pPr>
        <w:ind w:left="5025" w:hanging="360"/>
      </w:pPr>
    </w:lvl>
    <w:lvl w:ilvl="7" w:tplc="080A0019" w:tentative="1">
      <w:start w:val="1"/>
      <w:numFmt w:val="lowerLetter"/>
      <w:lvlText w:val="%8."/>
      <w:lvlJc w:val="left"/>
      <w:pPr>
        <w:ind w:left="5745" w:hanging="360"/>
      </w:pPr>
    </w:lvl>
    <w:lvl w:ilvl="8" w:tplc="08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147E617A"/>
    <w:multiLevelType w:val="hybridMultilevel"/>
    <w:tmpl w:val="8E8ADA9E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197E28BD"/>
    <w:multiLevelType w:val="hybridMultilevel"/>
    <w:tmpl w:val="90FA6F80"/>
    <w:lvl w:ilvl="0" w:tplc="F984F49C">
      <w:start w:val="1"/>
      <w:numFmt w:val="lowerLetter"/>
      <w:lvlText w:val="%1)"/>
      <w:lvlJc w:val="left"/>
      <w:pPr>
        <w:ind w:left="34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2074342C"/>
    <w:multiLevelType w:val="hybridMultilevel"/>
    <w:tmpl w:val="8AB81AC2"/>
    <w:lvl w:ilvl="0" w:tplc="080A000F">
      <w:start w:val="1"/>
      <w:numFmt w:val="decimal"/>
      <w:lvlText w:val="%1."/>
      <w:lvlJc w:val="left"/>
      <w:pPr>
        <w:ind w:left="705" w:hanging="360"/>
      </w:pPr>
    </w:lvl>
    <w:lvl w:ilvl="1" w:tplc="080A0019" w:tentative="1">
      <w:start w:val="1"/>
      <w:numFmt w:val="lowerLetter"/>
      <w:lvlText w:val="%2."/>
      <w:lvlJc w:val="left"/>
      <w:pPr>
        <w:ind w:left="1425" w:hanging="360"/>
      </w:pPr>
    </w:lvl>
    <w:lvl w:ilvl="2" w:tplc="080A001B" w:tentative="1">
      <w:start w:val="1"/>
      <w:numFmt w:val="lowerRoman"/>
      <w:lvlText w:val="%3."/>
      <w:lvlJc w:val="right"/>
      <w:pPr>
        <w:ind w:left="2145" w:hanging="180"/>
      </w:pPr>
    </w:lvl>
    <w:lvl w:ilvl="3" w:tplc="080A000F" w:tentative="1">
      <w:start w:val="1"/>
      <w:numFmt w:val="decimal"/>
      <w:lvlText w:val="%4."/>
      <w:lvlJc w:val="left"/>
      <w:pPr>
        <w:ind w:left="2865" w:hanging="360"/>
      </w:pPr>
    </w:lvl>
    <w:lvl w:ilvl="4" w:tplc="080A0019" w:tentative="1">
      <w:start w:val="1"/>
      <w:numFmt w:val="lowerLetter"/>
      <w:lvlText w:val="%5."/>
      <w:lvlJc w:val="left"/>
      <w:pPr>
        <w:ind w:left="3585" w:hanging="360"/>
      </w:pPr>
    </w:lvl>
    <w:lvl w:ilvl="5" w:tplc="080A001B" w:tentative="1">
      <w:start w:val="1"/>
      <w:numFmt w:val="lowerRoman"/>
      <w:lvlText w:val="%6."/>
      <w:lvlJc w:val="right"/>
      <w:pPr>
        <w:ind w:left="4305" w:hanging="180"/>
      </w:pPr>
    </w:lvl>
    <w:lvl w:ilvl="6" w:tplc="080A000F" w:tentative="1">
      <w:start w:val="1"/>
      <w:numFmt w:val="decimal"/>
      <w:lvlText w:val="%7."/>
      <w:lvlJc w:val="left"/>
      <w:pPr>
        <w:ind w:left="5025" w:hanging="360"/>
      </w:pPr>
    </w:lvl>
    <w:lvl w:ilvl="7" w:tplc="080A0019" w:tentative="1">
      <w:start w:val="1"/>
      <w:numFmt w:val="lowerLetter"/>
      <w:lvlText w:val="%8."/>
      <w:lvlJc w:val="left"/>
      <w:pPr>
        <w:ind w:left="5745" w:hanging="360"/>
      </w:pPr>
    </w:lvl>
    <w:lvl w:ilvl="8" w:tplc="08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5" w15:restartNumberingAfterBreak="0">
    <w:nsid w:val="2C504240"/>
    <w:multiLevelType w:val="hybridMultilevel"/>
    <w:tmpl w:val="91D062AC"/>
    <w:lvl w:ilvl="0" w:tplc="00C86F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4489C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BC3DE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545C1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A05FB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4CDD7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FE22C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E2BA2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E6B1E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E5E7C48"/>
    <w:multiLevelType w:val="hybridMultilevel"/>
    <w:tmpl w:val="E5F8135E"/>
    <w:lvl w:ilvl="0" w:tplc="080A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36702D18"/>
    <w:multiLevelType w:val="hybridMultilevel"/>
    <w:tmpl w:val="3EEEC298"/>
    <w:lvl w:ilvl="0" w:tplc="B4FEF722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D6961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98162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02239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B49DB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02899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3C707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B44D4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BAB98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EA15742"/>
    <w:multiLevelType w:val="hybridMultilevel"/>
    <w:tmpl w:val="8DF680BC"/>
    <w:lvl w:ilvl="0" w:tplc="50540B2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B8651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7207C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6E41D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1E7F3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06BDE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98BF8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AA07A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58308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6B41BF5"/>
    <w:multiLevelType w:val="hybridMultilevel"/>
    <w:tmpl w:val="9DC06C68"/>
    <w:lvl w:ilvl="0" w:tplc="5350880A">
      <w:start w:val="1"/>
      <w:numFmt w:val="decimal"/>
      <w:lvlText w:val="[%1]"/>
      <w:lvlJc w:val="left"/>
      <w:pPr>
        <w:ind w:left="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F3A">
      <w:start w:val="1"/>
      <w:numFmt w:val="lowerLetter"/>
      <w:lvlText w:val="%2"/>
      <w:lvlJc w:val="left"/>
      <w:pPr>
        <w:ind w:left="1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30863E">
      <w:start w:val="1"/>
      <w:numFmt w:val="lowerRoman"/>
      <w:lvlText w:val="%3"/>
      <w:lvlJc w:val="left"/>
      <w:pPr>
        <w:ind w:left="1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223C28">
      <w:start w:val="1"/>
      <w:numFmt w:val="decimal"/>
      <w:lvlText w:val="%4"/>
      <w:lvlJc w:val="left"/>
      <w:pPr>
        <w:ind w:left="2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34824C">
      <w:start w:val="1"/>
      <w:numFmt w:val="lowerLetter"/>
      <w:lvlText w:val="%5"/>
      <w:lvlJc w:val="left"/>
      <w:pPr>
        <w:ind w:left="3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643952">
      <w:start w:val="1"/>
      <w:numFmt w:val="lowerRoman"/>
      <w:lvlText w:val="%6"/>
      <w:lvlJc w:val="left"/>
      <w:pPr>
        <w:ind w:left="3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14A1A6">
      <w:start w:val="1"/>
      <w:numFmt w:val="decimal"/>
      <w:lvlText w:val="%7"/>
      <w:lvlJc w:val="left"/>
      <w:pPr>
        <w:ind w:left="4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3C502A">
      <w:start w:val="1"/>
      <w:numFmt w:val="lowerLetter"/>
      <w:lvlText w:val="%8"/>
      <w:lvlJc w:val="left"/>
      <w:pPr>
        <w:ind w:left="5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BCC336">
      <w:start w:val="1"/>
      <w:numFmt w:val="lowerRoman"/>
      <w:lvlText w:val="%9"/>
      <w:lvlJc w:val="left"/>
      <w:pPr>
        <w:ind w:left="6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1E63B9B"/>
    <w:multiLevelType w:val="hybridMultilevel"/>
    <w:tmpl w:val="F552CE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320F3C"/>
    <w:multiLevelType w:val="hybridMultilevel"/>
    <w:tmpl w:val="39DAB0CE"/>
    <w:lvl w:ilvl="0" w:tplc="7EE8256A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24086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9E472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1EF2C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B0443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92029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E46C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96496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2E662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596BAC"/>
    <w:multiLevelType w:val="hybridMultilevel"/>
    <w:tmpl w:val="8898D77A"/>
    <w:lvl w:ilvl="0" w:tplc="F56CF7A2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3" w15:restartNumberingAfterBreak="0">
    <w:nsid w:val="60777DA2"/>
    <w:multiLevelType w:val="hybridMultilevel"/>
    <w:tmpl w:val="84808D84"/>
    <w:lvl w:ilvl="0" w:tplc="6512F744">
      <w:start w:val="1"/>
      <w:numFmt w:val="lowerLetter"/>
      <w:lvlText w:val="%1)"/>
      <w:lvlJc w:val="left"/>
      <w:pPr>
        <w:ind w:left="345" w:hanging="360"/>
      </w:pPr>
      <w:rPr>
        <w:rFonts w:eastAsia="Arial"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 w15:restartNumberingAfterBreak="0">
    <w:nsid w:val="61891980"/>
    <w:multiLevelType w:val="hybridMultilevel"/>
    <w:tmpl w:val="E8C46062"/>
    <w:lvl w:ilvl="0" w:tplc="2B7459BA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0AEBF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70457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E85DE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E0D26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E230A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ACA66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1227D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3A5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3D52E57"/>
    <w:multiLevelType w:val="hybridMultilevel"/>
    <w:tmpl w:val="EB48CF5C"/>
    <w:lvl w:ilvl="0" w:tplc="BBDEC716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002CF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7A25D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3AF6C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68158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746DB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145A5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F4AC1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22E05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54C5767"/>
    <w:multiLevelType w:val="hybridMultilevel"/>
    <w:tmpl w:val="5FFA8A5C"/>
    <w:lvl w:ilvl="0" w:tplc="6E2AD4A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7" w15:restartNumberingAfterBreak="0">
    <w:nsid w:val="797D01B7"/>
    <w:multiLevelType w:val="hybridMultilevel"/>
    <w:tmpl w:val="10F4BEC2"/>
    <w:lvl w:ilvl="0" w:tplc="080A000F">
      <w:start w:val="1"/>
      <w:numFmt w:val="decimal"/>
      <w:lvlText w:val="%1."/>
      <w:lvlJc w:val="left"/>
      <w:pPr>
        <w:ind w:left="705" w:hanging="360"/>
      </w:pPr>
    </w:lvl>
    <w:lvl w:ilvl="1" w:tplc="080A0019" w:tentative="1">
      <w:start w:val="1"/>
      <w:numFmt w:val="lowerLetter"/>
      <w:lvlText w:val="%2."/>
      <w:lvlJc w:val="left"/>
      <w:pPr>
        <w:ind w:left="1425" w:hanging="360"/>
      </w:pPr>
    </w:lvl>
    <w:lvl w:ilvl="2" w:tplc="080A001B" w:tentative="1">
      <w:start w:val="1"/>
      <w:numFmt w:val="lowerRoman"/>
      <w:lvlText w:val="%3."/>
      <w:lvlJc w:val="right"/>
      <w:pPr>
        <w:ind w:left="2145" w:hanging="180"/>
      </w:pPr>
    </w:lvl>
    <w:lvl w:ilvl="3" w:tplc="080A000F" w:tentative="1">
      <w:start w:val="1"/>
      <w:numFmt w:val="decimal"/>
      <w:lvlText w:val="%4."/>
      <w:lvlJc w:val="left"/>
      <w:pPr>
        <w:ind w:left="2865" w:hanging="360"/>
      </w:pPr>
    </w:lvl>
    <w:lvl w:ilvl="4" w:tplc="080A0019" w:tentative="1">
      <w:start w:val="1"/>
      <w:numFmt w:val="lowerLetter"/>
      <w:lvlText w:val="%5."/>
      <w:lvlJc w:val="left"/>
      <w:pPr>
        <w:ind w:left="3585" w:hanging="360"/>
      </w:pPr>
    </w:lvl>
    <w:lvl w:ilvl="5" w:tplc="080A001B" w:tentative="1">
      <w:start w:val="1"/>
      <w:numFmt w:val="lowerRoman"/>
      <w:lvlText w:val="%6."/>
      <w:lvlJc w:val="right"/>
      <w:pPr>
        <w:ind w:left="4305" w:hanging="180"/>
      </w:pPr>
    </w:lvl>
    <w:lvl w:ilvl="6" w:tplc="080A000F" w:tentative="1">
      <w:start w:val="1"/>
      <w:numFmt w:val="decimal"/>
      <w:lvlText w:val="%7."/>
      <w:lvlJc w:val="left"/>
      <w:pPr>
        <w:ind w:left="5025" w:hanging="360"/>
      </w:pPr>
    </w:lvl>
    <w:lvl w:ilvl="7" w:tplc="080A0019" w:tentative="1">
      <w:start w:val="1"/>
      <w:numFmt w:val="lowerLetter"/>
      <w:lvlText w:val="%8."/>
      <w:lvlJc w:val="left"/>
      <w:pPr>
        <w:ind w:left="5745" w:hanging="360"/>
      </w:pPr>
    </w:lvl>
    <w:lvl w:ilvl="8" w:tplc="08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8" w15:restartNumberingAfterBreak="0">
    <w:nsid w:val="7B9721BD"/>
    <w:multiLevelType w:val="hybridMultilevel"/>
    <w:tmpl w:val="2F7CFE12"/>
    <w:lvl w:ilvl="0" w:tplc="849CF52C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24397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EC010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A2E55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FC7A3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34926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8CC52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AE4A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A4E47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BEC4FFB"/>
    <w:multiLevelType w:val="hybridMultilevel"/>
    <w:tmpl w:val="372ABB52"/>
    <w:lvl w:ilvl="0" w:tplc="E5FA6524">
      <w:start w:val="1"/>
      <w:numFmt w:val="bullet"/>
      <w:lvlText w:val="•"/>
      <w:lvlJc w:val="left"/>
      <w:pPr>
        <w:ind w:left="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EE9A58">
      <w:start w:val="1"/>
      <w:numFmt w:val="bullet"/>
      <w:lvlText w:val="o"/>
      <w:lvlJc w:val="left"/>
      <w:pPr>
        <w:ind w:left="1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E82F9A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664DE6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76AE4C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96E79A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541340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86D79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0ED24C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8"/>
  </w:num>
  <w:num w:numId="3">
    <w:abstractNumId w:val="19"/>
  </w:num>
  <w:num w:numId="4">
    <w:abstractNumId w:val="7"/>
  </w:num>
  <w:num w:numId="5">
    <w:abstractNumId w:val="18"/>
  </w:num>
  <w:num w:numId="6">
    <w:abstractNumId w:val="11"/>
  </w:num>
  <w:num w:numId="7">
    <w:abstractNumId w:val="14"/>
  </w:num>
  <w:num w:numId="8">
    <w:abstractNumId w:val="15"/>
  </w:num>
  <w:num w:numId="9">
    <w:abstractNumId w:val="9"/>
  </w:num>
  <w:num w:numId="10">
    <w:abstractNumId w:val="4"/>
  </w:num>
  <w:num w:numId="11">
    <w:abstractNumId w:val="16"/>
  </w:num>
  <w:num w:numId="12">
    <w:abstractNumId w:val="12"/>
  </w:num>
  <w:num w:numId="13">
    <w:abstractNumId w:val="13"/>
  </w:num>
  <w:num w:numId="14">
    <w:abstractNumId w:val="2"/>
  </w:num>
  <w:num w:numId="15">
    <w:abstractNumId w:val="3"/>
  </w:num>
  <w:num w:numId="16">
    <w:abstractNumId w:val="17"/>
  </w:num>
  <w:num w:numId="17">
    <w:abstractNumId w:val="6"/>
  </w:num>
  <w:num w:numId="18">
    <w:abstractNumId w:val="10"/>
  </w:num>
  <w:num w:numId="19">
    <w:abstractNumId w:val="0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mirrorMargins/>
  <w:attachedTemplate r:id="rId1"/>
  <w:defaultTabStop w:val="708"/>
  <w:hyphenationZone w:val="425"/>
  <w:evenAndOddHeaders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10E"/>
    <w:rsid w:val="0000788E"/>
    <w:rsid w:val="000125EB"/>
    <w:rsid w:val="0001366E"/>
    <w:rsid w:val="00014DFD"/>
    <w:rsid w:val="00016673"/>
    <w:rsid w:val="00017C1F"/>
    <w:rsid w:val="00030657"/>
    <w:rsid w:val="00042F6A"/>
    <w:rsid w:val="00044EBF"/>
    <w:rsid w:val="00057FEA"/>
    <w:rsid w:val="00064B7E"/>
    <w:rsid w:val="0007110E"/>
    <w:rsid w:val="0008007A"/>
    <w:rsid w:val="00090833"/>
    <w:rsid w:val="0009320C"/>
    <w:rsid w:val="000B2A60"/>
    <w:rsid w:val="000B5988"/>
    <w:rsid w:val="000C5DD9"/>
    <w:rsid w:val="000D0265"/>
    <w:rsid w:val="000E7927"/>
    <w:rsid w:val="000E7EF5"/>
    <w:rsid w:val="000F0296"/>
    <w:rsid w:val="000F34C9"/>
    <w:rsid w:val="0010482B"/>
    <w:rsid w:val="00105635"/>
    <w:rsid w:val="00114481"/>
    <w:rsid w:val="001166F7"/>
    <w:rsid w:val="00122A00"/>
    <w:rsid w:val="00124194"/>
    <w:rsid w:val="0013029A"/>
    <w:rsid w:val="00131AD8"/>
    <w:rsid w:val="001358C0"/>
    <w:rsid w:val="00136B05"/>
    <w:rsid w:val="0014498E"/>
    <w:rsid w:val="00153CC2"/>
    <w:rsid w:val="0015406C"/>
    <w:rsid w:val="0015451E"/>
    <w:rsid w:val="00154D1D"/>
    <w:rsid w:val="0017479B"/>
    <w:rsid w:val="00176A2D"/>
    <w:rsid w:val="001776A3"/>
    <w:rsid w:val="00180811"/>
    <w:rsid w:val="00187054"/>
    <w:rsid w:val="0019002B"/>
    <w:rsid w:val="001A46A5"/>
    <w:rsid w:val="001B7761"/>
    <w:rsid w:val="001C52AB"/>
    <w:rsid w:val="001C77AF"/>
    <w:rsid w:val="001D634C"/>
    <w:rsid w:val="001D748E"/>
    <w:rsid w:val="001D7AE4"/>
    <w:rsid w:val="001E4091"/>
    <w:rsid w:val="001E74FF"/>
    <w:rsid w:val="001F4590"/>
    <w:rsid w:val="001F581D"/>
    <w:rsid w:val="00201BCC"/>
    <w:rsid w:val="00203392"/>
    <w:rsid w:val="00214C37"/>
    <w:rsid w:val="00222C22"/>
    <w:rsid w:val="00223F70"/>
    <w:rsid w:val="00231178"/>
    <w:rsid w:val="00260F62"/>
    <w:rsid w:val="00262345"/>
    <w:rsid w:val="00271A5A"/>
    <w:rsid w:val="002974E8"/>
    <w:rsid w:val="002A5B82"/>
    <w:rsid w:val="002C2637"/>
    <w:rsid w:val="002C4486"/>
    <w:rsid w:val="002E5559"/>
    <w:rsid w:val="002E67E7"/>
    <w:rsid w:val="002F4FC2"/>
    <w:rsid w:val="00301823"/>
    <w:rsid w:val="003068AD"/>
    <w:rsid w:val="0031471A"/>
    <w:rsid w:val="00315A05"/>
    <w:rsid w:val="0032257A"/>
    <w:rsid w:val="003234E0"/>
    <w:rsid w:val="00350551"/>
    <w:rsid w:val="00364596"/>
    <w:rsid w:val="00375593"/>
    <w:rsid w:val="0038753D"/>
    <w:rsid w:val="00391DF9"/>
    <w:rsid w:val="003A7A1A"/>
    <w:rsid w:val="003B40B0"/>
    <w:rsid w:val="003B4830"/>
    <w:rsid w:val="003D3AD2"/>
    <w:rsid w:val="003F2236"/>
    <w:rsid w:val="003F2361"/>
    <w:rsid w:val="003F740A"/>
    <w:rsid w:val="004145AE"/>
    <w:rsid w:val="00416224"/>
    <w:rsid w:val="004170CD"/>
    <w:rsid w:val="00420701"/>
    <w:rsid w:val="00430BB1"/>
    <w:rsid w:val="0043593E"/>
    <w:rsid w:val="00441745"/>
    <w:rsid w:val="00441BF4"/>
    <w:rsid w:val="00445CD2"/>
    <w:rsid w:val="00447809"/>
    <w:rsid w:val="00452C6F"/>
    <w:rsid w:val="00456441"/>
    <w:rsid w:val="00477604"/>
    <w:rsid w:val="00485EA6"/>
    <w:rsid w:val="00493A35"/>
    <w:rsid w:val="00495501"/>
    <w:rsid w:val="004B65B8"/>
    <w:rsid w:val="004C521A"/>
    <w:rsid w:val="004D401D"/>
    <w:rsid w:val="004D4D99"/>
    <w:rsid w:val="004D6EC9"/>
    <w:rsid w:val="004F6993"/>
    <w:rsid w:val="0050244E"/>
    <w:rsid w:val="00510B5D"/>
    <w:rsid w:val="00514488"/>
    <w:rsid w:val="0052056C"/>
    <w:rsid w:val="00521A26"/>
    <w:rsid w:val="00530509"/>
    <w:rsid w:val="00533D8F"/>
    <w:rsid w:val="0053499E"/>
    <w:rsid w:val="005477F9"/>
    <w:rsid w:val="00553B39"/>
    <w:rsid w:val="00554B3F"/>
    <w:rsid w:val="0055661C"/>
    <w:rsid w:val="00565907"/>
    <w:rsid w:val="00565E53"/>
    <w:rsid w:val="00577FA7"/>
    <w:rsid w:val="00581DF0"/>
    <w:rsid w:val="00583617"/>
    <w:rsid w:val="0059386E"/>
    <w:rsid w:val="005C0155"/>
    <w:rsid w:val="005E58EF"/>
    <w:rsid w:val="005F14BA"/>
    <w:rsid w:val="005F1FB5"/>
    <w:rsid w:val="00604109"/>
    <w:rsid w:val="006140D9"/>
    <w:rsid w:val="0061612E"/>
    <w:rsid w:val="00626716"/>
    <w:rsid w:val="00650EDB"/>
    <w:rsid w:val="00651802"/>
    <w:rsid w:val="00651BA6"/>
    <w:rsid w:val="00663325"/>
    <w:rsid w:val="00670584"/>
    <w:rsid w:val="0067165D"/>
    <w:rsid w:val="00680A8B"/>
    <w:rsid w:val="00681C14"/>
    <w:rsid w:val="00695E21"/>
    <w:rsid w:val="006C4D00"/>
    <w:rsid w:val="006C6024"/>
    <w:rsid w:val="006D0C1B"/>
    <w:rsid w:val="006D3AAC"/>
    <w:rsid w:val="006E7E64"/>
    <w:rsid w:val="006F1F53"/>
    <w:rsid w:val="006F3FF3"/>
    <w:rsid w:val="006F7577"/>
    <w:rsid w:val="0070414E"/>
    <w:rsid w:val="007060B4"/>
    <w:rsid w:val="0070661E"/>
    <w:rsid w:val="00707022"/>
    <w:rsid w:val="00714888"/>
    <w:rsid w:val="007155B7"/>
    <w:rsid w:val="0072255E"/>
    <w:rsid w:val="007235F8"/>
    <w:rsid w:val="00725F83"/>
    <w:rsid w:val="00727312"/>
    <w:rsid w:val="00727A56"/>
    <w:rsid w:val="007413B7"/>
    <w:rsid w:val="007460A8"/>
    <w:rsid w:val="007568AD"/>
    <w:rsid w:val="00757314"/>
    <w:rsid w:val="007643E8"/>
    <w:rsid w:val="00764A31"/>
    <w:rsid w:val="0077260D"/>
    <w:rsid w:val="00776BD0"/>
    <w:rsid w:val="00793BFA"/>
    <w:rsid w:val="0079625E"/>
    <w:rsid w:val="007A7ECF"/>
    <w:rsid w:val="007B020C"/>
    <w:rsid w:val="007C7783"/>
    <w:rsid w:val="007E17AB"/>
    <w:rsid w:val="007E39D9"/>
    <w:rsid w:val="007E41AD"/>
    <w:rsid w:val="007E459A"/>
    <w:rsid w:val="007F1B54"/>
    <w:rsid w:val="007F2BC0"/>
    <w:rsid w:val="007F6F06"/>
    <w:rsid w:val="0080714C"/>
    <w:rsid w:val="008166C1"/>
    <w:rsid w:val="00823906"/>
    <w:rsid w:val="008326DA"/>
    <w:rsid w:val="00843AC1"/>
    <w:rsid w:val="0085680F"/>
    <w:rsid w:val="00860281"/>
    <w:rsid w:val="008614C2"/>
    <w:rsid w:val="00873B9A"/>
    <w:rsid w:val="00875C07"/>
    <w:rsid w:val="00875DF6"/>
    <w:rsid w:val="00880917"/>
    <w:rsid w:val="00884E93"/>
    <w:rsid w:val="00892199"/>
    <w:rsid w:val="0089679A"/>
    <w:rsid w:val="008B21A9"/>
    <w:rsid w:val="008D33FE"/>
    <w:rsid w:val="008F4205"/>
    <w:rsid w:val="008F5FD9"/>
    <w:rsid w:val="008F604E"/>
    <w:rsid w:val="009018F1"/>
    <w:rsid w:val="00902A54"/>
    <w:rsid w:val="00911B8E"/>
    <w:rsid w:val="009253ED"/>
    <w:rsid w:val="009305DA"/>
    <w:rsid w:val="00940DDD"/>
    <w:rsid w:val="0094479B"/>
    <w:rsid w:val="00956D43"/>
    <w:rsid w:val="00960B86"/>
    <w:rsid w:val="009660AE"/>
    <w:rsid w:val="009703DB"/>
    <w:rsid w:val="00971D42"/>
    <w:rsid w:val="00976367"/>
    <w:rsid w:val="00976D02"/>
    <w:rsid w:val="009916FF"/>
    <w:rsid w:val="0099791B"/>
    <w:rsid w:val="009A0C4C"/>
    <w:rsid w:val="009A4C81"/>
    <w:rsid w:val="009B7ED5"/>
    <w:rsid w:val="009C381C"/>
    <w:rsid w:val="009D7973"/>
    <w:rsid w:val="009E0739"/>
    <w:rsid w:val="009E3483"/>
    <w:rsid w:val="009F148A"/>
    <w:rsid w:val="009F71A4"/>
    <w:rsid w:val="00A0373D"/>
    <w:rsid w:val="00A073C9"/>
    <w:rsid w:val="00A10817"/>
    <w:rsid w:val="00A14768"/>
    <w:rsid w:val="00A17153"/>
    <w:rsid w:val="00A35305"/>
    <w:rsid w:val="00A36FDC"/>
    <w:rsid w:val="00A42D3E"/>
    <w:rsid w:val="00A45C9D"/>
    <w:rsid w:val="00A51B59"/>
    <w:rsid w:val="00A56450"/>
    <w:rsid w:val="00A72116"/>
    <w:rsid w:val="00A81256"/>
    <w:rsid w:val="00A840FE"/>
    <w:rsid w:val="00AA0E33"/>
    <w:rsid w:val="00AB5C17"/>
    <w:rsid w:val="00AB622B"/>
    <w:rsid w:val="00AC0FD2"/>
    <w:rsid w:val="00AE0DA5"/>
    <w:rsid w:val="00AE1399"/>
    <w:rsid w:val="00AF3E1A"/>
    <w:rsid w:val="00B011B7"/>
    <w:rsid w:val="00B115B6"/>
    <w:rsid w:val="00B20E1E"/>
    <w:rsid w:val="00B26B96"/>
    <w:rsid w:val="00B36CF7"/>
    <w:rsid w:val="00B56A90"/>
    <w:rsid w:val="00B878D6"/>
    <w:rsid w:val="00B87B7D"/>
    <w:rsid w:val="00BA4ADE"/>
    <w:rsid w:val="00BB3330"/>
    <w:rsid w:val="00BB5ED7"/>
    <w:rsid w:val="00BC1773"/>
    <w:rsid w:val="00BC3F6B"/>
    <w:rsid w:val="00BC72C4"/>
    <w:rsid w:val="00BE1226"/>
    <w:rsid w:val="00C028F1"/>
    <w:rsid w:val="00C05EA0"/>
    <w:rsid w:val="00C1707A"/>
    <w:rsid w:val="00C278F1"/>
    <w:rsid w:val="00C3595D"/>
    <w:rsid w:val="00C42278"/>
    <w:rsid w:val="00C43C26"/>
    <w:rsid w:val="00C43FBB"/>
    <w:rsid w:val="00C44753"/>
    <w:rsid w:val="00C46ACF"/>
    <w:rsid w:val="00C57CC4"/>
    <w:rsid w:val="00C62118"/>
    <w:rsid w:val="00C62386"/>
    <w:rsid w:val="00C63E21"/>
    <w:rsid w:val="00C70585"/>
    <w:rsid w:val="00C70A9E"/>
    <w:rsid w:val="00C735B2"/>
    <w:rsid w:val="00C74669"/>
    <w:rsid w:val="00C77671"/>
    <w:rsid w:val="00CB54E3"/>
    <w:rsid w:val="00CB56D4"/>
    <w:rsid w:val="00CB58C1"/>
    <w:rsid w:val="00CB7760"/>
    <w:rsid w:val="00CD6F14"/>
    <w:rsid w:val="00CE23E1"/>
    <w:rsid w:val="00CF1FFA"/>
    <w:rsid w:val="00CF571E"/>
    <w:rsid w:val="00D002C4"/>
    <w:rsid w:val="00D039E2"/>
    <w:rsid w:val="00D14DFF"/>
    <w:rsid w:val="00D20E0A"/>
    <w:rsid w:val="00D2378D"/>
    <w:rsid w:val="00D43062"/>
    <w:rsid w:val="00D439C2"/>
    <w:rsid w:val="00D444C3"/>
    <w:rsid w:val="00D67134"/>
    <w:rsid w:val="00D70EFB"/>
    <w:rsid w:val="00D85BF2"/>
    <w:rsid w:val="00DA11F4"/>
    <w:rsid w:val="00DA20D7"/>
    <w:rsid w:val="00DB4850"/>
    <w:rsid w:val="00DB4AF5"/>
    <w:rsid w:val="00DB6F7F"/>
    <w:rsid w:val="00DD02F0"/>
    <w:rsid w:val="00DD5631"/>
    <w:rsid w:val="00DD7FDA"/>
    <w:rsid w:val="00DE4277"/>
    <w:rsid w:val="00DE64B7"/>
    <w:rsid w:val="00DE68DB"/>
    <w:rsid w:val="00DE6F36"/>
    <w:rsid w:val="00DF0C8E"/>
    <w:rsid w:val="00DF179B"/>
    <w:rsid w:val="00DF2EB7"/>
    <w:rsid w:val="00DF59E7"/>
    <w:rsid w:val="00DF64AC"/>
    <w:rsid w:val="00DF7189"/>
    <w:rsid w:val="00E16568"/>
    <w:rsid w:val="00E31EBA"/>
    <w:rsid w:val="00E415B4"/>
    <w:rsid w:val="00E56B27"/>
    <w:rsid w:val="00E60E3B"/>
    <w:rsid w:val="00E65390"/>
    <w:rsid w:val="00E740D8"/>
    <w:rsid w:val="00E77751"/>
    <w:rsid w:val="00EB471C"/>
    <w:rsid w:val="00EC00C8"/>
    <w:rsid w:val="00EC2A81"/>
    <w:rsid w:val="00ED136E"/>
    <w:rsid w:val="00ED1F04"/>
    <w:rsid w:val="00ED32E5"/>
    <w:rsid w:val="00ED5D75"/>
    <w:rsid w:val="00ED7644"/>
    <w:rsid w:val="00EF0D88"/>
    <w:rsid w:val="00EF3302"/>
    <w:rsid w:val="00EF45B1"/>
    <w:rsid w:val="00EF6E44"/>
    <w:rsid w:val="00F035B0"/>
    <w:rsid w:val="00F075E5"/>
    <w:rsid w:val="00F17846"/>
    <w:rsid w:val="00F226FB"/>
    <w:rsid w:val="00F4475E"/>
    <w:rsid w:val="00F51643"/>
    <w:rsid w:val="00F5347E"/>
    <w:rsid w:val="00F5638A"/>
    <w:rsid w:val="00F719D1"/>
    <w:rsid w:val="00F7445F"/>
    <w:rsid w:val="00F956E5"/>
    <w:rsid w:val="00FA0464"/>
    <w:rsid w:val="00FA66BF"/>
    <w:rsid w:val="00FB0455"/>
    <w:rsid w:val="00FC5D25"/>
    <w:rsid w:val="00FD6585"/>
    <w:rsid w:val="00FE35C2"/>
    <w:rsid w:val="00FE4700"/>
    <w:rsid w:val="00FF031C"/>
    <w:rsid w:val="00FF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EEC4B"/>
  <w15:docId w15:val="{6C2B53DD-B5B9-4EEF-A211-525115A87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302"/>
    <w:pPr>
      <w:spacing w:after="179" w:line="360" w:lineRule="auto"/>
      <w:ind w:left="-5" w:hanging="10"/>
      <w:jc w:val="both"/>
    </w:pPr>
    <w:rPr>
      <w:rFonts w:ascii="Times New Roman" w:eastAsia="Arial" w:hAnsi="Times New Roman" w:cs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qFormat/>
    <w:rsid w:val="00EF3302"/>
    <w:pPr>
      <w:keepNext/>
      <w:keepLines/>
      <w:spacing w:after="0"/>
      <w:ind w:left="851" w:hanging="851"/>
      <w:outlineLvl w:val="0"/>
    </w:pPr>
    <w:rPr>
      <w:rFonts w:asciiTheme="majorHAnsi" w:hAnsiTheme="majorHAnsi"/>
      <w:color w:val="2E74B5" w:themeColor="accent1" w:themeShade="BF"/>
      <w:sz w:val="32"/>
      <w:szCs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6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5" w:line="246" w:lineRule="auto"/>
      <w:ind w:left="-5" w:right="-15" w:hanging="10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19" w:line="246" w:lineRule="auto"/>
      <w:ind w:left="-5" w:right="-15" w:hanging="10"/>
      <w:outlineLvl w:val="3"/>
    </w:pPr>
    <w:rPr>
      <w:rFonts w:ascii="Arial" w:eastAsia="Arial" w:hAnsi="Arial" w:cs="Arial"/>
      <w:b/>
      <w:i/>
      <w:color w:val="000000"/>
      <w:sz w:val="24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185" w:line="246" w:lineRule="auto"/>
      <w:ind w:left="-5" w:right="-15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ar"/>
    <w:uiPriority w:val="9"/>
    <w:unhideWhenUsed/>
    <w:qFormat/>
    <w:pPr>
      <w:keepNext/>
      <w:keepLines/>
      <w:spacing w:after="5" w:line="250" w:lineRule="auto"/>
      <w:ind w:left="-5" w:right="-15" w:hanging="10"/>
      <w:outlineLvl w:val="5"/>
    </w:pPr>
    <w:rPr>
      <w:rFonts w:ascii="Arial" w:eastAsia="Arial" w:hAnsi="Arial" w:cs="Arial"/>
      <w:b/>
      <w:color w:val="000000"/>
      <w:sz w:val="18"/>
    </w:rPr>
  </w:style>
  <w:style w:type="paragraph" w:styleId="Ttulo7">
    <w:name w:val="heading 7"/>
    <w:next w:val="Normal"/>
    <w:link w:val="Ttulo7Car"/>
    <w:uiPriority w:val="9"/>
    <w:unhideWhenUsed/>
    <w:qFormat/>
    <w:pPr>
      <w:keepNext/>
      <w:keepLines/>
      <w:spacing w:after="5" w:line="250" w:lineRule="auto"/>
      <w:ind w:left="-5" w:right="-15" w:hanging="10"/>
      <w:outlineLvl w:val="6"/>
    </w:pPr>
    <w:rPr>
      <w:rFonts w:ascii="Arial" w:eastAsia="Arial" w:hAnsi="Arial" w:cs="Arial"/>
      <w:b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link w:val="Ttulo6"/>
    <w:rPr>
      <w:rFonts w:ascii="Arial" w:eastAsia="Arial" w:hAnsi="Arial" w:cs="Arial"/>
      <w:b/>
      <w:color w:val="000000"/>
      <w:sz w:val="18"/>
    </w:rPr>
  </w:style>
  <w:style w:type="character" w:customStyle="1" w:styleId="Ttulo4Car">
    <w:name w:val="Título 4 Car"/>
    <w:link w:val="Ttulo4"/>
    <w:rPr>
      <w:rFonts w:ascii="Arial" w:eastAsia="Arial" w:hAnsi="Arial" w:cs="Arial"/>
      <w:b/>
      <w:i/>
      <w:color w:val="00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6"/>
    </w:rPr>
  </w:style>
  <w:style w:type="character" w:customStyle="1" w:styleId="Ttulo1Car">
    <w:name w:val="Título 1 Car"/>
    <w:link w:val="Ttulo1"/>
    <w:uiPriority w:val="9"/>
    <w:rsid w:val="00EF3302"/>
    <w:rPr>
      <w:rFonts w:asciiTheme="majorHAnsi" w:eastAsia="Arial" w:hAnsiTheme="majorHAnsi" w:cs="Arial"/>
      <w:color w:val="2E74B5" w:themeColor="accent1" w:themeShade="BF"/>
      <w:sz w:val="32"/>
      <w:szCs w:val="24"/>
    </w:rPr>
  </w:style>
  <w:style w:type="character" w:customStyle="1" w:styleId="Ttulo7Car">
    <w:name w:val="Título 7 Car"/>
    <w:link w:val="Ttulo7"/>
    <w:rPr>
      <w:rFonts w:ascii="Arial" w:eastAsia="Arial" w:hAnsi="Arial" w:cs="Arial"/>
      <w:b/>
      <w:color w:val="000000"/>
      <w:sz w:val="18"/>
    </w:rPr>
  </w:style>
  <w:style w:type="character" w:customStyle="1" w:styleId="Ttulo5Car">
    <w:name w:val="Título 5 Car"/>
    <w:link w:val="Ttulo5"/>
    <w:rPr>
      <w:rFonts w:ascii="Arial" w:eastAsia="Arial" w:hAnsi="Arial" w:cs="Arial"/>
      <w:b/>
      <w:color w:val="000000"/>
      <w:sz w:val="24"/>
    </w:rPr>
  </w:style>
  <w:style w:type="paragraph" w:styleId="Prrafodelista">
    <w:name w:val="List Paragraph"/>
    <w:basedOn w:val="Normal"/>
    <w:uiPriority w:val="34"/>
    <w:qFormat/>
    <w:rsid w:val="00090833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8F42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4205"/>
    <w:rPr>
      <w:rFonts w:ascii="Arial" w:eastAsia="Arial" w:hAnsi="Arial" w:cs="Arial"/>
      <w:color w:val="000000"/>
      <w:sz w:val="24"/>
    </w:rPr>
  </w:style>
  <w:style w:type="character" w:styleId="Hipervnculo">
    <w:name w:val="Hyperlink"/>
    <w:basedOn w:val="Fuentedeprrafopredeter"/>
    <w:uiPriority w:val="99"/>
    <w:semiHidden/>
    <w:unhideWhenUsed/>
    <w:rsid w:val="00BC3F6B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C3595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semiHidden/>
    <w:unhideWhenUsed/>
    <w:rsid w:val="00565E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65E53"/>
    <w:rPr>
      <w:rFonts w:ascii="Arial" w:eastAsia="Arial" w:hAnsi="Arial" w:cs="Arial"/>
      <w:color w:val="000000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D002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n">
    <w:name w:val="Revision"/>
    <w:hidden/>
    <w:uiPriority w:val="99"/>
    <w:semiHidden/>
    <w:rsid w:val="00F4475E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47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475E"/>
    <w:rPr>
      <w:rFonts w:ascii="Segoe UI" w:eastAsia="Arial" w:hAnsi="Segoe UI" w:cs="Segoe UI"/>
      <w:color w:val="000000"/>
      <w:sz w:val="18"/>
      <w:szCs w:val="18"/>
    </w:rPr>
  </w:style>
  <w:style w:type="paragraph" w:customStyle="1" w:styleId="TituloAutores">
    <w:name w:val="Titulo_Autores"/>
    <w:basedOn w:val="Normal"/>
    <w:autoRedefine/>
    <w:qFormat/>
    <w:rsid w:val="00EF3302"/>
    <w:pPr>
      <w:spacing w:after="0"/>
      <w:ind w:left="0" w:firstLine="0"/>
      <w:jc w:val="center"/>
    </w:pPr>
    <w:rPr>
      <w:rFonts w:eastAsia="Calibri" w:cs="Times New Roman"/>
      <w:b/>
      <w:i/>
      <w:sz w:val="22"/>
      <w:szCs w:val="24"/>
    </w:rPr>
  </w:style>
  <w:style w:type="paragraph" w:customStyle="1" w:styleId="TituloInstitucin">
    <w:name w:val="Titulo_Institución"/>
    <w:basedOn w:val="Normal"/>
    <w:autoRedefine/>
    <w:qFormat/>
    <w:rsid w:val="00EF3302"/>
    <w:pPr>
      <w:jc w:val="center"/>
    </w:pPr>
    <w:rPr>
      <w:rFonts w:eastAsia="Calibri" w:cs="Times New Roman"/>
      <w:b/>
      <w:i/>
      <w:sz w:val="20"/>
      <w:szCs w:val="24"/>
    </w:rPr>
  </w:style>
  <w:style w:type="paragraph" w:styleId="Sinespaciado">
    <w:name w:val="No Spacing"/>
    <w:uiPriority w:val="1"/>
    <w:qFormat/>
    <w:rsid w:val="0031471A"/>
    <w:pPr>
      <w:spacing w:after="0" w:line="240" w:lineRule="auto"/>
      <w:ind w:left="-5" w:hanging="10"/>
      <w:jc w:val="both"/>
    </w:pPr>
    <w:rPr>
      <w:rFonts w:ascii="Times New Roman" w:eastAsia="Arial" w:hAnsi="Times New Roman" w:cs="Arial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308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301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600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2007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mi\Documents\Plantillas%20personalizadas%20de%20Office\Reporte_Topicos_Avanzados_de_INE_I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2B32E1D2590ED4DB4B652C50D274AC7" ma:contentTypeVersion="13" ma:contentTypeDescription="Crear nuevo documento." ma:contentTypeScope="" ma:versionID="e8749450449732a549237f40db96d0a1">
  <xsd:schema xmlns:xsd="http://www.w3.org/2001/XMLSchema" xmlns:xs="http://www.w3.org/2001/XMLSchema" xmlns:p="http://schemas.microsoft.com/office/2006/metadata/properties" xmlns:ns3="3e37604c-249c-443f-aa89-9071b4da3917" xmlns:ns4="40cf21f9-1e59-43c2-ab03-fdb10bab47ec" targetNamespace="http://schemas.microsoft.com/office/2006/metadata/properties" ma:root="true" ma:fieldsID="df3eeaf880ad3f46f16ab97cd6c63508" ns3:_="" ns4:_="">
    <xsd:import namespace="3e37604c-249c-443f-aa89-9071b4da3917"/>
    <xsd:import namespace="40cf21f9-1e59-43c2-ab03-fdb10bab47e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37604c-249c-443f-aa89-9071b4da391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f21f9-1e59-43c2-ab03-fdb10bab47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PRO12</b:Tag>
    <b:SourceType>Book</b:SourceType>
    <b:Guid>{53517AEB-40B8-499C-A507-C09CB2FDE98E}</b:Guid>
    <b:Title>FUNDAMENTOS DE DIODOS </b:Title>
    <b:Year>2012</b:Year>
    <b:Author>
      <b:Author>
        <b:NameList>
          <b:Person>
            <b:Last>SCHIAVON</b:Last>
            <b:First>PROFESORA</b:First>
            <b:Middle>MARIA ISABEL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39A8419-5E09-4F22-AB29-DFBD75DD85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37604c-249c-443f-aa89-9071b4da3917"/>
    <ds:schemaRef ds:uri="40cf21f9-1e59-43c2-ab03-fdb10bab47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B4177F-790A-48E1-9CEB-16AB2A4F03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E48DE5-8832-4AC3-8E1B-0C9F216C6D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D7E874-2FC6-4F62-9CEB-B9838576C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Reporte_Topicos_Avanzados_de_INE_II</Template>
  <TotalTime>181</TotalTime>
  <Pages>8</Pages>
  <Words>786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Links>
    <vt:vector size="12" baseType="variant">
      <vt:variant>
        <vt:i4>6357116</vt:i4>
      </vt:variant>
      <vt:variant>
        <vt:i4>3</vt:i4>
      </vt:variant>
      <vt:variant>
        <vt:i4>0</vt:i4>
      </vt:variant>
      <vt:variant>
        <vt:i4>5</vt:i4>
      </vt:variant>
      <vt:variant>
        <vt:lpwstr>http://www.datasheet.es/PDF/515076/UF4007-pdf.html</vt:lpwstr>
      </vt:variant>
      <vt:variant>
        <vt:lpwstr/>
      </vt:variant>
      <vt:variant>
        <vt:i4>2293884</vt:i4>
      </vt:variant>
      <vt:variant>
        <vt:i4>0</vt:i4>
      </vt:variant>
      <vt:variant>
        <vt:i4>0</vt:i4>
      </vt:variant>
      <vt:variant>
        <vt:i4>5</vt:i4>
      </vt:variant>
      <vt:variant>
        <vt:lpwstr>http://www.datasheet.es/PDF/960067/1N4007-pdf.html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</dc:creator>
  <cp:keywords/>
  <cp:lastModifiedBy>Mario Cruz Martinez</cp:lastModifiedBy>
  <cp:revision>26</cp:revision>
  <dcterms:created xsi:type="dcterms:W3CDTF">2020-12-08T04:09:00Z</dcterms:created>
  <dcterms:modified xsi:type="dcterms:W3CDTF">2020-12-17T22:58:00Z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0x01010052B32E1D2590ED4DB4B652C50D274AC7</vt:lpwstr>
  </property>
</Properties>
</file>